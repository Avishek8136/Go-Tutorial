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B2D2A" w14:textId="77777777" w:rsidR="00C46A35" w:rsidRDefault="00C46A35" w:rsidP="00C46A35">
      <w:pPr>
        <w:pStyle w:val="Title"/>
        <w:rPr>
          <w:sz w:val="72"/>
          <w:szCs w:val="72"/>
        </w:rPr>
      </w:pPr>
      <w:proofErr w:type="spellStart"/>
      <w:r>
        <w:rPr>
          <w:sz w:val="72"/>
          <w:szCs w:val="72"/>
        </w:rPr>
        <w:t>GoLang</w:t>
      </w:r>
      <w:proofErr w:type="spellEnd"/>
      <w:r>
        <w:rPr>
          <w:sz w:val="72"/>
          <w:szCs w:val="72"/>
        </w:rPr>
        <w:t xml:space="preserve">: </w:t>
      </w:r>
      <w:r w:rsidRPr="00B35809">
        <w:rPr>
          <w:sz w:val="44"/>
          <w:szCs w:val="44"/>
        </w:rPr>
        <w:t>A comprehensive document for learning and documenting Go programming language</w:t>
      </w:r>
    </w:p>
    <w:p w14:paraId="40909673" w14:textId="77777777" w:rsidR="00C46A35" w:rsidRDefault="00C46A35" w:rsidP="00C46A35">
      <w:pPr>
        <w:pStyle w:val="TryItBoilerplate"/>
      </w:pPr>
      <w:r>
        <w:t xml:space="preserve">A </w:t>
      </w:r>
      <w:proofErr w:type="gramStart"/>
      <w:r>
        <w:t>high level</w:t>
      </w:r>
      <w:proofErr w:type="gramEnd"/>
      <w:r>
        <w:t xml:space="preserve"> agent-based programming language developed by Google in 2003. </w:t>
      </w:r>
      <w:hyperlink r:id="rId11" w:history="1">
        <w:r w:rsidRPr="000800DE">
          <w:rPr>
            <w:i w:val="0"/>
            <w:color w:val="0000FF"/>
            <w:u w:val="single"/>
          </w:rPr>
          <w:t>Go (programming language) - Wikipedia</w:t>
        </w:r>
      </w:hyperlink>
    </w:p>
    <w:p w14:paraId="05E88CBA" w14:textId="77777777" w:rsidR="00C46A35" w:rsidRPr="00B35809" w:rsidRDefault="00C46A35" w:rsidP="00C46A35">
      <w:pPr>
        <w:pStyle w:val="TryItBoilerplate"/>
        <w:ind w:left="0"/>
        <w:rPr>
          <w:rStyle w:val="Strong"/>
        </w:rPr>
      </w:pPr>
      <w:r w:rsidRPr="00B35809">
        <w:rPr>
          <w:rStyle w:val="Strong"/>
        </w:rPr>
        <w:t xml:space="preserve">Why is Go an </w:t>
      </w:r>
      <w:proofErr w:type="gramStart"/>
      <w:r w:rsidRPr="00B35809">
        <w:rPr>
          <w:rStyle w:val="Strong"/>
        </w:rPr>
        <w:t>agent based</w:t>
      </w:r>
      <w:proofErr w:type="gramEnd"/>
      <w:r w:rsidRPr="00B35809">
        <w:rPr>
          <w:rStyle w:val="Strong"/>
        </w:rPr>
        <w:t xml:space="preserve"> programming language?</w:t>
      </w:r>
    </w:p>
    <w:p w14:paraId="456B71F8" w14:textId="77777777" w:rsidR="00C46A35" w:rsidRPr="00B35809" w:rsidRDefault="00C46A35" w:rsidP="00C46A35">
      <w:pPr>
        <w:pStyle w:val="TryItBoilerplate"/>
        <w:ind w:left="0"/>
        <w:rPr>
          <w:i w:val="0"/>
          <w:color w:val="auto"/>
        </w:rPr>
      </w:pPr>
      <w:r>
        <w:t xml:space="preserve">With concurrency, performance and efficiency, Type </w:t>
      </w:r>
      <w:proofErr w:type="gramStart"/>
      <w:r>
        <w:t>Safety(</w:t>
      </w:r>
      <w:proofErr w:type="gramEnd"/>
      <w:r>
        <w:t>Go type system catches errors at compile times that would be runtime failures in python), Simplicity, Built for Microservices. These all features Go suitable for agent-based programming.</w:t>
      </w:r>
      <w:r w:rsidRPr="00B35809">
        <w:t xml:space="preserve"> </w:t>
      </w:r>
      <w:r>
        <w:t xml:space="preserve">Ref: </w:t>
      </w:r>
      <w:hyperlink r:id="rId12" w:history="1">
        <w:r w:rsidRPr="00B35809">
          <w:rPr>
            <w:i w:val="0"/>
            <w:color w:val="0000FF"/>
            <w:u w:val="single"/>
          </w:rPr>
          <w:t xml:space="preserve">The Future of AI Agents: Why Go is the Perfect Language for the Agent Era - </w:t>
        </w:r>
        <w:proofErr w:type="spellStart"/>
        <w:r w:rsidRPr="00B35809">
          <w:rPr>
            <w:i w:val="0"/>
            <w:color w:val="0000FF"/>
            <w:u w:val="single"/>
          </w:rPr>
          <w:t>Rafiul</w:t>
        </w:r>
        <w:proofErr w:type="spellEnd"/>
        <w:r w:rsidRPr="00B35809">
          <w:rPr>
            <w:i w:val="0"/>
            <w:color w:val="0000FF"/>
            <w:u w:val="single"/>
          </w:rPr>
          <w:t xml:space="preserve"> </w:t>
        </w:r>
        <w:proofErr w:type="spellStart"/>
        <w:r w:rsidRPr="00B35809">
          <w:rPr>
            <w:i w:val="0"/>
            <w:color w:val="0000FF"/>
            <w:u w:val="single"/>
          </w:rPr>
          <w:t>Alam</w:t>
        </w:r>
        <w:proofErr w:type="spellEnd"/>
      </w:hyperlink>
    </w:p>
    <w:p w14:paraId="46000BFD" w14:textId="77777777" w:rsidR="00C46A35" w:rsidRDefault="00C46A35" w:rsidP="00C46A35">
      <w:pPr>
        <w:pStyle w:val="Heading1"/>
      </w:pPr>
      <w:r>
        <w:t>Features</w:t>
      </w:r>
    </w:p>
    <w:p w14:paraId="0AD8BB09" w14:textId="77777777" w:rsidR="00C46A35" w:rsidRDefault="00C46A35" w:rsidP="00C46A35">
      <w:pPr>
        <w:pStyle w:val="ListParagraph"/>
        <w:numPr>
          <w:ilvl w:val="0"/>
          <w:numId w:val="34"/>
        </w:numPr>
      </w:pPr>
      <w:r>
        <w:t xml:space="preserve">Fast, statically typed, strongly </w:t>
      </w:r>
      <w:proofErr w:type="gramStart"/>
      <w:r>
        <w:t>typed(</w:t>
      </w:r>
      <w:proofErr w:type="gramEnd"/>
      <w:r>
        <w:t>unlike JS), compiled language. Supports both type assignment and automatically type assignment.</w:t>
      </w:r>
    </w:p>
    <w:p w14:paraId="378BFEBE" w14:textId="77777777" w:rsidR="00C46A35" w:rsidRDefault="00C46A35" w:rsidP="00C46A35">
      <w:pPr>
        <w:pStyle w:val="ListParagraph"/>
        <w:numPr>
          <w:ilvl w:val="0"/>
          <w:numId w:val="34"/>
        </w:numPr>
      </w:pPr>
      <w:r>
        <w:t xml:space="preserve">General purpose </w:t>
      </w:r>
      <w:proofErr w:type="gramStart"/>
      <w:r>
        <w:t>language(</w:t>
      </w:r>
      <w:proofErr w:type="gramEnd"/>
      <w:r>
        <w:t>for various things)</w:t>
      </w:r>
    </w:p>
    <w:p w14:paraId="10B89AE4" w14:textId="77777777" w:rsidR="00C46A35" w:rsidRDefault="00C46A35" w:rsidP="00C46A35">
      <w:pPr>
        <w:pStyle w:val="ListParagraph"/>
        <w:numPr>
          <w:ilvl w:val="0"/>
          <w:numId w:val="34"/>
        </w:numPr>
      </w:pPr>
      <w:r>
        <w:t xml:space="preserve">Built-in testing </w:t>
      </w:r>
      <w:proofErr w:type="gramStart"/>
      <w:r>
        <w:t>support(</w:t>
      </w:r>
      <w:proofErr w:type="gramEnd"/>
      <w:r>
        <w:t>standard libraries)</w:t>
      </w:r>
    </w:p>
    <w:p w14:paraId="151AC478" w14:textId="77777777" w:rsidR="00C46A35" w:rsidRDefault="00C46A35" w:rsidP="00C46A35">
      <w:pPr>
        <w:pStyle w:val="ListParagraph"/>
        <w:numPr>
          <w:ilvl w:val="0"/>
          <w:numId w:val="34"/>
        </w:numPr>
      </w:pPr>
      <w:proofErr w:type="gramStart"/>
      <w:r>
        <w:t>OOP(</w:t>
      </w:r>
      <w:proofErr w:type="gramEnd"/>
      <w:r>
        <w:t>in its own way, similar to OOP)</w:t>
      </w:r>
    </w:p>
    <w:p w14:paraId="3EEFE671" w14:textId="77777777" w:rsidR="00C46A35" w:rsidRDefault="00C46A35" w:rsidP="00C46A35">
      <w:pPr>
        <w:pStyle w:val="Heading1"/>
      </w:pPr>
      <w:r>
        <w:t>Setting up the Environment</w:t>
      </w:r>
    </w:p>
    <w:p w14:paraId="14685565" w14:textId="77777777" w:rsidR="00C46A35" w:rsidRDefault="00C46A35" w:rsidP="00C46A35">
      <w:r>
        <w:t xml:space="preserve">Download Go compiler and add the extension in </w:t>
      </w:r>
      <w:proofErr w:type="spellStart"/>
      <w:r>
        <w:t>vscode</w:t>
      </w:r>
      <w:proofErr w:type="spellEnd"/>
      <w:r>
        <w:t>. The path should be automatically updated while using .</w:t>
      </w:r>
      <w:proofErr w:type="spellStart"/>
      <w:r>
        <w:t>msi</w:t>
      </w:r>
      <w:proofErr w:type="spellEnd"/>
      <w:r>
        <w:t xml:space="preserve"> file.</w:t>
      </w:r>
    </w:p>
    <w:p w14:paraId="01A0BD17" w14:textId="77777777" w:rsidR="00C46A35" w:rsidRDefault="00C46A35" w:rsidP="00C46A35">
      <w:pPr>
        <w:pStyle w:val="Heading1"/>
      </w:pPr>
      <w:r>
        <w:t>First code</w:t>
      </w:r>
    </w:p>
    <w:p w14:paraId="52FECF51" w14:textId="77777777" w:rsidR="00546095" w:rsidRDefault="00C46A35" w:rsidP="00C46A35">
      <w:r>
        <w:t xml:space="preserve">For the first time, we are going to print “Hello World” in the console. </w:t>
      </w:r>
      <w:r>
        <w:br/>
        <w:t xml:space="preserve">For this define the package main in the top followed by importing </w:t>
      </w:r>
      <w:proofErr w:type="spellStart"/>
      <w:r>
        <w:t>fmt</w:t>
      </w:r>
      <w:proofErr w:type="spellEnd"/>
      <w:r>
        <w:t xml:space="preserve"> which helps in formatting string and printing the messages in Go. Once done, we create the entry point </w:t>
      </w:r>
      <w:proofErr w:type="gramStart"/>
      <w:r>
        <w:t>i.e.</w:t>
      </w:r>
      <w:proofErr w:type="gramEnd"/>
      <w:r>
        <w:t xml:space="preserve"> main function and print the message. </w:t>
      </w:r>
    </w:p>
    <w:p w14:paraId="0E82D414" w14:textId="752B7292" w:rsidR="00C46A35" w:rsidRDefault="00546095" w:rsidP="00C46A35">
      <w:r w:rsidRPr="00135F2C">
        <w:rPr>
          <w:rStyle w:val="Emphasis"/>
        </w:rPr>
        <w:lastRenderedPageBreak/>
        <w:t>Note</w:t>
      </w:r>
      <w:r>
        <w:t>: In Go, we can</w:t>
      </w:r>
      <w:r w:rsidR="00882367">
        <w:t>’</w:t>
      </w:r>
      <w:r>
        <w:t xml:space="preserve">t </w:t>
      </w:r>
      <w:proofErr w:type="gramStart"/>
      <w:r>
        <w:t>left</w:t>
      </w:r>
      <w:proofErr w:type="gramEnd"/>
      <w:r>
        <w:t xml:space="preserve"> a variable declared or package imported and unused. It must be used somewhere in the code.</w:t>
      </w:r>
      <w:r w:rsidR="00C46A35">
        <w:br/>
      </w:r>
      <w:r w:rsidR="00C46A35">
        <w:br/>
      </w:r>
      <w:r w:rsidR="00C46A35" w:rsidRPr="00237DE5">
        <w:rPr>
          <w:i/>
          <w:iCs/>
          <w:color w:val="FF0000"/>
        </w:rPr>
        <w:t>Note</w:t>
      </w:r>
      <w:r w:rsidR="00C46A35">
        <w:t>: Go uses Curly braces like as of Java or C.</w:t>
      </w:r>
    </w:p>
    <w:p w14:paraId="4C0ECA00" w14:textId="77777777" w:rsidR="00C46A35" w:rsidRDefault="00C46A35" w:rsidP="00C46A35">
      <w:pPr>
        <w:jc w:val="center"/>
      </w:pPr>
      <w:r w:rsidRPr="006705B6">
        <w:rPr>
          <w:noProof/>
        </w:rPr>
        <w:drawing>
          <wp:inline distT="0" distB="0" distL="0" distR="0" wp14:anchorId="49F5CD82" wp14:editId="75D9C06D">
            <wp:extent cx="4892464" cy="208044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32F5" w14:textId="77777777" w:rsidR="00C46A35" w:rsidRDefault="00C46A35" w:rsidP="00C46A35"/>
    <w:p w14:paraId="2E77D824" w14:textId="77777777" w:rsidR="00C46A35" w:rsidRDefault="00C46A35" w:rsidP="00C46A35">
      <w:r>
        <w:t xml:space="preserve">To compile the code, we use go build </w:t>
      </w:r>
      <w:proofErr w:type="spellStart"/>
      <w:proofErr w:type="gramStart"/>
      <w:r>
        <w:t>filename.go</w:t>
      </w:r>
      <w:proofErr w:type="spellEnd"/>
      <w:proofErr w:type="gramEnd"/>
    </w:p>
    <w:p w14:paraId="46ABAFB9" w14:textId="77777777" w:rsidR="00C46A35" w:rsidRDefault="00C46A35" w:rsidP="00C46A35">
      <w:r>
        <w:t>To run the .exe file, run the .\filename.exe</w:t>
      </w:r>
    </w:p>
    <w:p w14:paraId="43813375" w14:textId="77777777" w:rsidR="00C46A35" w:rsidRDefault="00C46A35" w:rsidP="00C46A35">
      <w:r>
        <w:t xml:space="preserve">To compile and run together. We would use go run </w:t>
      </w:r>
      <w:proofErr w:type="spellStart"/>
      <w:proofErr w:type="gramStart"/>
      <w:r>
        <w:t>filename.go</w:t>
      </w:r>
      <w:proofErr w:type="spellEnd"/>
      <w:proofErr w:type="gramEnd"/>
    </w:p>
    <w:p w14:paraId="4E9FF4E2" w14:textId="77777777" w:rsidR="00C46A35" w:rsidRDefault="00C46A35" w:rsidP="00C46A35">
      <w:pPr>
        <w:jc w:val="center"/>
      </w:pPr>
      <w:r w:rsidRPr="006705B6">
        <w:rPr>
          <w:noProof/>
        </w:rPr>
        <w:drawing>
          <wp:inline distT="0" distB="0" distL="0" distR="0" wp14:anchorId="3DB80B63" wp14:editId="58999D1F">
            <wp:extent cx="4801016" cy="1630821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52B9" w14:textId="77777777" w:rsidR="00C46A35" w:rsidRDefault="00C46A35" w:rsidP="00C46A35">
      <w:r>
        <w:t xml:space="preserve">Now, as we have successfully run the first program, </w:t>
      </w:r>
    </w:p>
    <w:p w14:paraId="47AC6E21" w14:textId="77777777" w:rsidR="00C46A35" w:rsidRDefault="00C46A35" w:rsidP="00C46A35">
      <w:pPr>
        <w:jc w:val="center"/>
      </w:pPr>
      <w:r w:rsidRPr="00577834">
        <w:rPr>
          <w:noProof/>
        </w:rPr>
        <w:lastRenderedPageBreak/>
        <w:drawing>
          <wp:inline distT="0" distB="0" distL="0" distR="0" wp14:anchorId="182D8508" wp14:editId="2555446C">
            <wp:extent cx="5943600" cy="5240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C98C" w14:textId="77777777" w:rsidR="00C46A35" w:rsidRDefault="00C46A35" w:rsidP="00C46A35">
      <w:pPr>
        <w:jc w:val="center"/>
      </w:pPr>
      <w:r w:rsidRPr="009C2DEC">
        <w:rPr>
          <w:noProof/>
        </w:rPr>
        <w:lastRenderedPageBreak/>
        <w:drawing>
          <wp:inline distT="0" distB="0" distL="0" distR="0" wp14:anchorId="532EA5C5" wp14:editId="3F9A5BCB">
            <wp:extent cx="5943600" cy="5205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C65E" w14:textId="77777777" w:rsidR="00C46A35" w:rsidRDefault="00C46A35" w:rsidP="00C46A35">
      <w:r>
        <w:t>Same as Java, the filename seems to be the package name. We can’t change it according to our wish.</w:t>
      </w:r>
    </w:p>
    <w:p w14:paraId="1617DB11" w14:textId="77777777" w:rsidR="00C46A35" w:rsidRDefault="00C46A35" w:rsidP="00C46A35">
      <w:pPr>
        <w:pStyle w:val="Heading1"/>
      </w:pPr>
      <w:r>
        <w:t>Comments in Go</w:t>
      </w:r>
    </w:p>
    <w:p w14:paraId="2C3BE9A1" w14:textId="77777777" w:rsidR="00C46A35" w:rsidRDefault="00C46A35" w:rsidP="00C46A35">
      <w:r>
        <w:t>In Golang, we use ‘//’ to comment a line.</w:t>
      </w:r>
    </w:p>
    <w:p w14:paraId="117E7FC9" w14:textId="77777777" w:rsidR="00C46A35" w:rsidRDefault="00C46A35" w:rsidP="00C46A35">
      <w:pPr>
        <w:pStyle w:val="Heading1"/>
      </w:pPr>
      <w:r>
        <w:t>Variables in Go</w:t>
      </w:r>
    </w:p>
    <w:p w14:paraId="3CF901A2" w14:textId="77777777" w:rsidR="00C46A35" w:rsidRDefault="00C46A35" w:rsidP="00C46A35">
      <w:r>
        <w:t xml:space="preserve">Use “(double quotes) for declaring strings in the Go lang. Don’t use </w:t>
      </w:r>
      <w:proofErr w:type="gramStart"/>
      <w:r>
        <w:t>‘ unlike</w:t>
      </w:r>
      <w:proofErr w:type="gramEnd"/>
      <w:r>
        <w:t xml:space="preserve"> python.</w:t>
      </w:r>
    </w:p>
    <w:p w14:paraId="37C085DC" w14:textId="77777777" w:rsidR="00C46A35" w:rsidRDefault="00C46A35" w:rsidP="00C46A35">
      <w:r>
        <w:lastRenderedPageBreak/>
        <w:t>By default, the empty defined variable’s value is 0 or NULL.</w:t>
      </w:r>
    </w:p>
    <w:p w14:paraId="6FDC12E0" w14:textId="77777777" w:rsidR="00C46A35" w:rsidRDefault="00C46A35" w:rsidP="00C46A35">
      <w:pPr>
        <w:jc w:val="center"/>
      </w:pPr>
      <w:r w:rsidRPr="004B5EDF">
        <w:rPr>
          <w:noProof/>
        </w:rPr>
        <w:drawing>
          <wp:inline distT="0" distB="0" distL="0" distR="0" wp14:anchorId="1FC063CC" wp14:editId="32C155E9">
            <wp:extent cx="5044877" cy="4016088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FFED" w14:textId="77777777" w:rsidR="00C46A35" w:rsidRDefault="00C46A35" w:rsidP="00C46A35">
      <w:r>
        <w:t xml:space="preserve">Variables can be declared by using </w:t>
      </w:r>
    </w:p>
    <w:p w14:paraId="1B831E50" w14:textId="77777777" w:rsidR="00C46A35" w:rsidRDefault="00C46A35" w:rsidP="00C46A35">
      <w:pPr>
        <w:ind w:left="1440"/>
        <w:jc w:val="both"/>
      </w:pPr>
      <w:r>
        <w:t xml:space="preserve">var </w:t>
      </w:r>
      <w:proofErr w:type="spellStart"/>
      <w:r>
        <w:t>varname</w:t>
      </w:r>
      <w:proofErr w:type="spellEnd"/>
      <w:r>
        <w:t xml:space="preserve"> datatype = value</w:t>
      </w:r>
    </w:p>
    <w:p w14:paraId="102E962B" w14:textId="77777777" w:rsidR="00C46A35" w:rsidRDefault="00C46A35" w:rsidP="00C46A35">
      <w:pPr>
        <w:ind w:left="1440"/>
        <w:jc w:val="both"/>
      </w:pPr>
      <w:r>
        <w:t xml:space="preserve">var </w:t>
      </w:r>
      <w:proofErr w:type="spellStart"/>
      <w:r>
        <w:t>varname</w:t>
      </w:r>
      <w:proofErr w:type="spellEnd"/>
      <w:r>
        <w:t xml:space="preserve"> = value</w:t>
      </w:r>
    </w:p>
    <w:p w14:paraId="66439E73" w14:textId="77777777" w:rsidR="00C46A35" w:rsidRDefault="00C46A35" w:rsidP="00C46A35">
      <w:pPr>
        <w:ind w:left="1440"/>
        <w:jc w:val="both"/>
      </w:pPr>
      <w:r>
        <w:t xml:space="preserve">var </w:t>
      </w:r>
      <w:proofErr w:type="spellStart"/>
      <w:r>
        <w:t>varname</w:t>
      </w:r>
      <w:proofErr w:type="spellEnd"/>
      <w:r>
        <w:t xml:space="preserve"> datatype (NULL)</w:t>
      </w:r>
    </w:p>
    <w:p w14:paraId="4B228FC6" w14:textId="77777777" w:rsidR="00C46A35" w:rsidRDefault="00C46A35" w:rsidP="00C46A35">
      <w:pPr>
        <w:ind w:left="1440"/>
        <w:jc w:val="both"/>
      </w:pPr>
      <w:proofErr w:type="spellStart"/>
      <w:proofErr w:type="gramStart"/>
      <w:r>
        <w:t>varname</w:t>
      </w:r>
      <w:proofErr w:type="spellEnd"/>
      <w:r>
        <w:t xml:space="preserve"> :</w:t>
      </w:r>
      <w:proofErr w:type="gramEnd"/>
      <w:r>
        <w:t>= value</w:t>
      </w:r>
    </w:p>
    <w:p w14:paraId="07F26B49" w14:textId="77777777" w:rsidR="00C46A35" w:rsidRDefault="00C46A35" w:rsidP="00C46A35"/>
    <w:p w14:paraId="7A0A8684" w14:textId="77777777" w:rsidR="00C46A35" w:rsidRDefault="00C46A35" w:rsidP="00C46A35">
      <w:pPr>
        <w:jc w:val="center"/>
      </w:pPr>
      <w:r w:rsidRPr="00E213ED">
        <w:rPr>
          <w:noProof/>
        </w:rPr>
        <w:lastRenderedPageBreak/>
        <w:drawing>
          <wp:inline distT="0" distB="0" distL="0" distR="0" wp14:anchorId="3E09AC74" wp14:editId="1429ABB2">
            <wp:extent cx="5410669" cy="5631668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6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5C3C" w14:textId="77777777" w:rsidR="00C46A35" w:rsidRDefault="00C46A35" w:rsidP="00C46A35">
      <w:r>
        <w:t>Int also works as same as string works.</w:t>
      </w:r>
    </w:p>
    <w:p w14:paraId="60FA1B06" w14:textId="77777777" w:rsidR="00C46A35" w:rsidRDefault="00C46A35" w:rsidP="00C46A35">
      <w:pPr>
        <w:pStyle w:val="ListParagraph"/>
        <w:numPr>
          <w:ilvl w:val="0"/>
          <w:numId w:val="35"/>
        </w:numPr>
      </w:pPr>
      <w:r>
        <w:t>Int8: Int 8 bits -128 to 127</w:t>
      </w:r>
    </w:p>
    <w:p w14:paraId="75EB9BFB" w14:textId="77777777" w:rsidR="00C46A35" w:rsidRDefault="00C46A35" w:rsidP="00C46A35">
      <w:pPr>
        <w:jc w:val="center"/>
      </w:pPr>
      <w:r w:rsidRPr="008D1BB7">
        <w:rPr>
          <w:noProof/>
        </w:rPr>
        <w:drawing>
          <wp:inline distT="0" distB="0" distL="0" distR="0" wp14:anchorId="1DAC7F11" wp14:editId="7D9379E0">
            <wp:extent cx="5403048" cy="1440305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If not using value range value specified, it throws an error.</w:t>
      </w:r>
    </w:p>
    <w:p w14:paraId="6ACBD994" w14:textId="77777777" w:rsidR="00C46A35" w:rsidRDefault="00C46A35" w:rsidP="00C46A35">
      <w:pPr>
        <w:pStyle w:val="ListParagraph"/>
        <w:numPr>
          <w:ilvl w:val="0"/>
          <w:numId w:val="35"/>
        </w:numPr>
      </w:pPr>
      <w:r>
        <w:lastRenderedPageBreak/>
        <w:t>Supports newline and other escape characters such as \n.</w:t>
      </w:r>
    </w:p>
    <w:p w14:paraId="2966E419" w14:textId="77777777" w:rsidR="00C46A35" w:rsidRDefault="00C46A35" w:rsidP="00C46A35">
      <w:pPr>
        <w:pStyle w:val="ListParagraph"/>
        <w:numPr>
          <w:ilvl w:val="0"/>
          <w:numId w:val="35"/>
        </w:numPr>
      </w:pPr>
      <w:r>
        <w:t xml:space="preserve">To print various datatypes together use a </w:t>
      </w:r>
      <w:r w:rsidRPr="00B94948">
        <w:t>‘</w:t>
      </w:r>
      <w:r w:rsidRPr="00B94948">
        <w:rPr>
          <w:b/>
          <w:bCs/>
        </w:rPr>
        <w:t>,</w:t>
      </w:r>
      <w:r>
        <w:t>’ in between.</w:t>
      </w:r>
    </w:p>
    <w:p w14:paraId="6B496B1F" w14:textId="77777777" w:rsidR="00C46A35" w:rsidRDefault="00C46A35" w:rsidP="00C46A35">
      <w:pPr>
        <w:pStyle w:val="ListParagraph"/>
        <w:numPr>
          <w:ilvl w:val="0"/>
          <w:numId w:val="35"/>
        </w:numPr>
      </w:pPr>
      <w:r>
        <w:t xml:space="preserve">To run with format specifier use </w:t>
      </w:r>
      <w:proofErr w:type="spellStart"/>
      <w:r>
        <w:t>printf</w:t>
      </w:r>
      <w:proofErr w:type="spellEnd"/>
      <w:r>
        <w:t xml:space="preserve"> and %</w:t>
      </w:r>
      <w:proofErr w:type="gramStart"/>
      <w:r>
        <w:t>v(</w:t>
      </w:r>
      <w:proofErr w:type="gramEnd"/>
      <w:r>
        <w:t xml:space="preserve">format specifier) as in c. </w:t>
      </w:r>
    </w:p>
    <w:p w14:paraId="7A9F6E82" w14:textId="77777777" w:rsidR="00C46A35" w:rsidRDefault="00C46A35" w:rsidP="00C46A35">
      <w:pPr>
        <w:pStyle w:val="ListParagraph"/>
        <w:numPr>
          <w:ilvl w:val="0"/>
          <w:numId w:val="35"/>
        </w:numPr>
      </w:pPr>
      <w:proofErr w:type="spellStart"/>
      <w:r>
        <w:t>Printf</w:t>
      </w:r>
      <w:proofErr w:type="spellEnd"/>
      <w:r>
        <w:t xml:space="preserve"> doesn’t adds newline automatically. </w:t>
      </w:r>
    </w:p>
    <w:p w14:paraId="515F60F2" w14:textId="77777777" w:rsidR="00C46A35" w:rsidRDefault="00C46A35" w:rsidP="00C46A35">
      <w:pPr>
        <w:pStyle w:val="ListParagraph"/>
        <w:numPr>
          <w:ilvl w:val="0"/>
          <w:numId w:val="35"/>
        </w:numPr>
      </w:pPr>
      <w:r>
        <w:t>%</w:t>
      </w:r>
      <w:proofErr w:type="gramStart"/>
      <w:r>
        <w:t>q :</w:t>
      </w:r>
      <w:proofErr w:type="gramEnd"/>
      <w:r>
        <w:t xml:space="preserve"> Adds ‘#’ in int and double quotes in strings.</w:t>
      </w:r>
    </w:p>
    <w:p w14:paraId="5316F729" w14:textId="77777777" w:rsidR="00C46A35" w:rsidRDefault="00C46A35" w:rsidP="00C46A35">
      <w:pPr>
        <w:jc w:val="center"/>
      </w:pPr>
      <w:r w:rsidRPr="002A4E42">
        <w:rPr>
          <w:noProof/>
        </w:rPr>
        <w:drawing>
          <wp:inline distT="0" distB="0" distL="0" distR="0" wp14:anchorId="1DB78A40" wp14:editId="253F871A">
            <wp:extent cx="4130040" cy="5847300"/>
            <wp:effectExtent l="0" t="0" r="381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2324" cy="585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B22B" w14:textId="77777777" w:rsidR="00C46A35" w:rsidRDefault="00C46A35" w:rsidP="00C46A35"/>
    <w:p w14:paraId="3C03E008" w14:textId="77777777" w:rsidR="00C46A35" w:rsidRDefault="00C46A35" w:rsidP="00C46A35">
      <w:pPr>
        <w:pStyle w:val="Heading1"/>
      </w:pPr>
      <w:r>
        <w:lastRenderedPageBreak/>
        <w:t xml:space="preserve"> FMT package:</w:t>
      </w:r>
    </w:p>
    <w:p w14:paraId="7BB66686" w14:textId="77777777" w:rsidR="00C46A35" w:rsidRDefault="00C46A35" w:rsidP="00C46A35">
      <w:pPr>
        <w:pStyle w:val="ListParagraph"/>
        <w:numPr>
          <w:ilvl w:val="0"/>
          <w:numId w:val="36"/>
        </w:numPr>
      </w:pPr>
      <w:r>
        <w:t>Print: doesn’t add a new line</w:t>
      </w:r>
    </w:p>
    <w:p w14:paraId="1F8817CB" w14:textId="77777777" w:rsidR="00C46A35" w:rsidRDefault="00C46A35" w:rsidP="00C46A35">
      <w:pPr>
        <w:pStyle w:val="ListParagraph"/>
        <w:numPr>
          <w:ilvl w:val="0"/>
          <w:numId w:val="36"/>
        </w:numPr>
      </w:pPr>
      <w:proofErr w:type="spellStart"/>
      <w:r>
        <w:t>Println</w:t>
      </w:r>
      <w:proofErr w:type="spellEnd"/>
      <w:r>
        <w:t>: adds a new line automatically</w:t>
      </w:r>
    </w:p>
    <w:p w14:paraId="43059CFD" w14:textId="77777777" w:rsidR="00C46A35" w:rsidRDefault="00C46A35" w:rsidP="00C46A35">
      <w:pPr>
        <w:pStyle w:val="ListParagraph"/>
        <w:numPr>
          <w:ilvl w:val="0"/>
          <w:numId w:val="36"/>
        </w:numPr>
      </w:pPr>
      <w:proofErr w:type="spellStart"/>
      <w:r>
        <w:t>Printf</w:t>
      </w:r>
      <w:proofErr w:type="spellEnd"/>
      <w:r>
        <w:t>: Formatted string. Uses formatted strings like %v for the variables by default.</w:t>
      </w:r>
    </w:p>
    <w:p w14:paraId="4964725F" w14:textId="77777777" w:rsidR="00C46A35" w:rsidRDefault="00C46A35" w:rsidP="00C46A35">
      <w:pPr>
        <w:pStyle w:val="ListParagraph"/>
        <w:numPr>
          <w:ilvl w:val="0"/>
          <w:numId w:val="36"/>
        </w:numPr>
      </w:pPr>
      <w:r>
        <w:t>%</w:t>
      </w:r>
      <w:proofErr w:type="gramStart"/>
      <w:r>
        <w:t>q :</w:t>
      </w:r>
      <w:proofErr w:type="gramEnd"/>
      <w:r>
        <w:t xml:space="preserve"> formatted string that adds double quotes to string</w:t>
      </w:r>
    </w:p>
    <w:p w14:paraId="2D8485E6" w14:textId="77777777" w:rsidR="00C46A35" w:rsidRDefault="00C46A35" w:rsidP="00C46A35">
      <w:pPr>
        <w:pStyle w:val="ListParagraph"/>
        <w:numPr>
          <w:ilvl w:val="0"/>
          <w:numId w:val="36"/>
        </w:numPr>
      </w:pPr>
      <w:r>
        <w:t>%T: format specifier for printing the type of the data structure</w:t>
      </w:r>
    </w:p>
    <w:p w14:paraId="501184CC" w14:textId="77777777" w:rsidR="00C46A35" w:rsidRDefault="00C46A35" w:rsidP="00C46A35">
      <w:pPr>
        <w:pStyle w:val="ListParagraph"/>
        <w:numPr>
          <w:ilvl w:val="0"/>
          <w:numId w:val="36"/>
        </w:numPr>
      </w:pPr>
      <w:r>
        <w:t>%f: format specifier for float</w:t>
      </w:r>
    </w:p>
    <w:p w14:paraId="4B206172" w14:textId="77777777" w:rsidR="00C46A35" w:rsidRPr="00FB01A9" w:rsidRDefault="00C46A35" w:rsidP="00C46A35">
      <w:pPr>
        <w:ind w:left="360"/>
        <w:rPr>
          <w:rStyle w:val="IntenseEmphasis"/>
          <w:i w:val="0"/>
          <w:iCs w:val="0"/>
          <w:color w:val="auto"/>
        </w:rPr>
      </w:pPr>
      <w:r w:rsidRPr="00FB01A9">
        <w:rPr>
          <w:i/>
          <w:iCs/>
        </w:rPr>
        <w:t>Two main things</w:t>
      </w:r>
      <w:r>
        <w:t xml:space="preserve">: </w:t>
      </w:r>
      <w:r w:rsidRPr="00084209">
        <w:rPr>
          <w:rStyle w:val="IntenseEmphasis"/>
        </w:rPr>
        <w:t>package command-line-arguments is not a main package</w:t>
      </w:r>
    </w:p>
    <w:p w14:paraId="34473C5D" w14:textId="77777777" w:rsidR="00C46A35" w:rsidRDefault="00C46A35" w:rsidP="00C46A35">
      <w:pPr>
        <w:pStyle w:val="ListParagraph"/>
        <w:numPr>
          <w:ilvl w:val="0"/>
          <w:numId w:val="37"/>
        </w:numPr>
      </w:pPr>
      <w:r>
        <w:t xml:space="preserve">While declaring other packages and running them, </w:t>
      </w:r>
      <w:r>
        <w:br/>
        <w:t xml:space="preserve">Reason is </w:t>
      </w:r>
      <w:r w:rsidRPr="00FB01A9">
        <w:rPr>
          <w:rFonts w:ascii="Segoe UI" w:hAnsi="Segoe UI" w:cs="Segoe UI"/>
          <w:color w:val="1D2D35"/>
          <w:shd w:val="clear" w:color="auto" w:fill="FFFFFF"/>
        </w:rPr>
        <w:t>Go compiler expects an executable program to belong to the </w:t>
      </w:r>
      <w:r w:rsidRPr="00FB01A9">
        <w:rPr>
          <w:rFonts w:ascii="Consolas" w:hAnsi="Consolas" w:cs="Courier New"/>
          <w:color w:val="1D2D35"/>
          <w:sz w:val="20"/>
          <w:szCs w:val="20"/>
          <w:shd w:val="clear" w:color="auto" w:fill="F3F3F3"/>
        </w:rPr>
        <w:t>main</w:t>
      </w:r>
      <w:r w:rsidRPr="00FB01A9">
        <w:rPr>
          <w:rFonts w:ascii="Segoe UI" w:hAnsi="Segoe UI" w:cs="Segoe UI"/>
          <w:color w:val="1D2D35"/>
          <w:shd w:val="clear" w:color="auto" w:fill="FFFFFF"/>
        </w:rPr>
        <w:t xml:space="preserve"> package. </w:t>
      </w:r>
      <w:hyperlink r:id="rId21" w:history="1">
        <w:r w:rsidRPr="00FB01A9">
          <w:rPr>
            <w:color w:val="0000FF"/>
            <w:u w:val="single"/>
          </w:rPr>
          <w:t>Fixing the "package command-line-arguments is not a main package" Error in Golang - Go language Tutorial</w:t>
        </w:r>
      </w:hyperlink>
    </w:p>
    <w:p w14:paraId="2BE38F7B" w14:textId="77777777" w:rsidR="00C46A35" w:rsidRDefault="00C46A35" w:rsidP="00C46A35">
      <w:pPr>
        <w:pStyle w:val="ListParagraph"/>
        <w:numPr>
          <w:ilvl w:val="0"/>
          <w:numId w:val="37"/>
        </w:numPr>
      </w:pPr>
      <w:r>
        <w:t>In same package declaring 2 go seems overwrite other.</w:t>
      </w:r>
    </w:p>
    <w:p w14:paraId="54043767" w14:textId="77777777" w:rsidR="00C46A35" w:rsidRDefault="00C46A35" w:rsidP="00C46A35">
      <w:pPr>
        <w:jc w:val="center"/>
      </w:pPr>
      <w:r w:rsidRPr="008D1C68">
        <w:rPr>
          <w:noProof/>
        </w:rPr>
        <w:drawing>
          <wp:inline distT="0" distB="0" distL="0" distR="0" wp14:anchorId="112EBFB9" wp14:editId="497DD66D">
            <wp:extent cx="3268980" cy="44424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3C77" w14:textId="5975003F" w:rsidR="00C46A35" w:rsidRDefault="005F298A" w:rsidP="00C46A35">
      <w:proofErr w:type="gramStart"/>
      <w:r>
        <w:t>.</w:t>
      </w:r>
      <w:proofErr w:type="spellStart"/>
      <w:r>
        <w:t>Sprintf</w:t>
      </w:r>
      <w:proofErr w:type="spellEnd"/>
      <w:proofErr w:type="gramEnd"/>
      <w:r>
        <w:t xml:space="preserve">: </w:t>
      </w:r>
      <w:r w:rsidRPr="005F298A">
        <w:rPr>
          <w:rFonts w:ascii="Roboto" w:hAnsi="Roboto"/>
          <w:shd w:val="clear" w:color="auto" w:fill="FFFFFF"/>
        </w:rPr>
        <w:t>used to format</w:t>
      </w:r>
      <w:r w:rsidRPr="005F298A">
        <w:rPr>
          <w:rFonts w:ascii="Roboto" w:hAnsi="Roboto"/>
          <w:b/>
          <w:bCs/>
          <w:shd w:val="clear" w:color="auto" w:fill="FFFFFF"/>
        </w:rPr>
        <w:t xml:space="preserve"> </w:t>
      </w:r>
      <w:r w:rsidRPr="005F298A">
        <w:rPr>
          <w:rFonts w:ascii="Roboto" w:hAnsi="Roboto"/>
          <w:shd w:val="clear" w:color="auto" w:fill="FFFFFF"/>
        </w:rPr>
        <w:t>strings without printing them directly to the console</w:t>
      </w:r>
    </w:p>
    <w:p w14:paraId="42F27719" w14:textId="77777777" w:rsidR="00C46A35" w:rsidRDefault="00C46A35" w:rsidP="00C46A35">
      <w:pPr>
        <w:pStyle w:val="Heading1"/>
      </w:pPr>
      <w:r>
        <w:lastRenderedPageBreak/>
        <w:t>Arrays:</w:t>
      </w:r>
    </w:p>
    <w:p w14:paraId="6ACFDA10" w14:textId="77777777" w:rsidR="00C46A35" w:rsidRDefault="00C46A35" w:rsidP="00C46A35">
      <w:r>
        <w:t xml:space="preserve"> For arrays we declare a variable and use [] like as in java.</w:t>
      </w:r>
    </w:p>
    <w:p w14:paraId="42ED8BCD" w14:textId="77777777" w:rsidR="00C46A35" w:rsidRPr="001727E7" w:rsidRDefault="00C46A35" w:rsidP="00C46A35">
      <w:pPr>
        <w:rPr>
          <w:rStyle w:val="IntenseEmphasis"/>
        </w:rPr>
      </w:pPr>
      <w:r w:rsidRPr="001727E7">
        <w:rPr>
          <w:rStyle w:val="IntenseEmphasis"/>
        </w:rPr>
        <w:t>Var array[</w:t>
      </w:r>
      <w:proofErr w:type="spellStart"/>
      <w:r w:rsidRPr="001727E7">
        <w:rPr>
          <w:rStyle w:val="IntenseEmphasis"/>
        </w:rPr>
        <w:t>len</w:t>
      </w:r>
      <w:proofErr w:type="spellEnd"/>
      <w:r w:rsidRPr="001727E7">
        <w:rPr>
          <w:rStyle w:val="IntenseEmphasis"/>
        </w:rPr>
        <w:t>] datatype = [</w:t>
      </w:r>
      <w:proofErr w:type="spellStart"/>
      <w:proofErr w:type="gramStart"/>
      <w:r w:rsidRPr="001727E7">
        <w:rPr>
          <w:rStyle w:val="IntenseEmphasis"/>
        </w:rPr>
        <w:t>len</w:t>
      </w:r>
      <w:proofErr w:type="spellEnd"/>
      <w:r w:rsidRPr="001727E7">
        <w:rPr>
          <w:rStyle w:val="IntenseEmphasis"/>
        </w:rPr>
        <w:t>[</w:t>
      </w:r>
      <w:proofErr w:type="gramEnd"/>
      <w:r w:rsidRPr="001727E7">
        <w:rPr>
          <w:rStyle w:val="IntenseEmphasis"/>
        </w:rPr>
        <w:t>int{val1, val2}</w:t>
      </w:r>
    </w:p>
    <w:p w14:paraId="2E191835" w14:textId="77777777" w:rsidR="00C46A35" w:rsidRDefault="00C46A35" w:rsidP="00C46A35">
      <w:r>
        <w:t xml:space="preserve">Array has a fixed length. Like python we have built in functions like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 to find length of the array. </w:t>
      </w:r>
    </w:p>
    <w:p w14:paraId="13C26FD7" w14:textId="77777777" w:rsidR="00C46A35" w:rsidRDefault="00C46A35" w:rsidP="002C1FDE">
      <w:pPr>
        <w:jc w:val="center"/>
      </w:pPr>
      <w:r>
        <w:t xml:space="preserve">Slices: Same as array but length changes. </w:t>
      </w:r>
      <w:r w:rsidRPr="00251F6C">
        <w:rPr>
          <w:noProof/>
        </w:rPr>
        <w:drawing>
          <wp:inline distT="0" distB="0" distL="0" distR="0" wp14:anchorId="7B97F29A" wp14:editId="0F430A70">
            <wp:extent cx="4343400" cy="51890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1660" cy="51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42A1" w14:textId="77777777" w:rsidR="00C46A35" w:rsidRDefault="00C46A35" w:rsidP="00C46A35">
      <w:pPr>
        <w:pStyle w:val="ListBullet"/>
      </w:pPr>
      <w:r>
        <w:t xml:space="preserve">Change an element like as python. </w:t>
      </w:r>
      <w:proofErr w:type="gramStart"/>
      <w:r>
        <w:t>Scores[</w:t>
      </w:r>
      <w:proofErr w:type="gramEnd"/>
      <w:r>
        <w:t>1] =85</w:t>
      </w:r>
    </w:p>
    <w:p w14:paraId="068DE4D2" w14:textId="77777777" w:rsidR="00C46A35" w:rsidRDefault="00C46A35" w:rsidP="00C46A35">
      <w:pPr>
        <w:pStyle w:val="ListBullet"/>
      </w:pPr>
      <w:r>
        <w:t>For appending to a slice use scores=</w:t>
      </w:r>
      <w:proofErr w:type="gramStart"/>
      <w:r>
        <w:t>append(</w:t>
      </w:r>
      <w:proofErr w:type="gramEnd"/>
      <w:r>
        <w:t xml:space="preserve">scores, 40,30). Here appending only returns a new slice. Doesn’t append it. </w:t>
      </w:r>
    </w:p>
    <w:p w14:paraId="0C9006F6" w14:textId="77777777" w:rsidR="00C46A35" w:rsidRDefault="00C46A35" w:rsidP="00C46A35">
      <w:pPr>
        <w:pStyle w:val="ListBullet"/>
      </w:pPr>
      <w:r>
        <w:lastRenderedPageBreak/>
        <w:t>Array slicing: Go has 0 based index slicing. It also excludes the last element in the list like python.</w:t>
      </w:r>
    </w:p>
    <w:p w14:paraId="0C67C777" w14:textId="77777777" w:rsidR="00C46A35" w:rsidRDefault="00C46A35" w:rsidP="00C46A35">
      <w:pPr>
        <w:jc w:val="center"/>
      </w:pPr>
      <w:r w:rsidRPr="0082688E">
        <w:rPr>
          <w:noProof/>
        </w:rPr>
        <w:drawing>
          <wp:inline distT="0" distB="0" distL="0" distR="0" wp14:anchorId="19F43458" wp14:editId="4888DCA6">
            <wp:extent cx="3977640" cy="3581761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4079" cy="358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C746" w14:textId="77777777" w:rsidR="00C46A35" w:rsidRDefault="00C46A35" w:rsidP="00C46A35">
      <w:pPr>
        <w:jc w:val="center"/>
      </w:pPr>
      <w:r w:rsidRPr="00B35CEE">
        <w:rPr>
          <w:noProof/>
        </w:rPr>
        <w:drawing>
          <wp:inline distT="0" distB="0" distL="0" distR="0" wp14:anchorId="4585AD7D" wp14:editId="345D5E71">
            <wp:extent cx="3611880" cy="37752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184" cy="378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6DE5" w14:textId="77777777" w:rsidR="00C46A35" w:rsidRDefault="00C46A35" w:rsidP="00C46A35">
      <w:pPr>
        <w:pStyle w:val="Heading1"/>
      </w:pPr>
      <w:r>
        <w:lastRenderedPageBreak/>
        <w:t>The Standard Library</w:t>
      </w:r>
    </w:p>
    <w:p w14:paraId="089CBD24" w14:textId="77777777" w:rsidR="00C46A35" w:rsidRDefault="00C46A35" w:rsidP="00C46A35">
      <w:r>
        <w:t>To import multiple libraries together use import (“package1”, “Package2”).</w:t>
      </w:r>
      <w:r>
        <w:br/>
      </w:r>
      <w:r>
        <w:br/>
        <w:t>First, we will be using the string package. All of them returns a new string, doesn’t modify them.</w:t>
      </w:r>
    </w:p>
    <w:p w14:paraId="0010C47B" w14:textId="77777777" w:rsidR="00C46A35" w:rsidRDefault="00C46A35" w:rsidP="00C46A35">
      <w:pPr>
        <w:pStyle w:val="Heading2"/>
      </w:pPr>
      <w:r>
        <w:t>Strings:</w:t>
      </w:r>
    </w:p>
    <w:p w14:paraId="1E4E5137" w14:textId="77777777" w:rsidR="00C46A35" w:rsidRDefault="00C46A35" w:rsidP="00C46A35">
      <w:pPr>
        <w:pStyle w:val="ListBullet"/>
      </w:pPr>
      <w:proofErr w:type="spellStart"/>
      <w:r>
        <w:t>Strings.contains</w:t>
      </w:r>
      <w:proofErr w:type="spellEnd"/>
      <w:r>
        <w:t>(var, substring</w:t>
      </w:r>
      <w:proofErr w:type="gramStart"/>
      <w:r>
        <w:t>) :</w:t>
      </w:r>
      <w:proofErr w:type="gramEnd"/>
      <w:r>
        <w:t>= Returns Boolean value(true, false)</w:t>
      </w:r>
    </w:p>
    <w:p w14:paraId="3D8E7D1B" w14:textId="77777777" w:rsidR="00C46A35" w:rsidRDefault="00C46A35" w:rsidP="00C46A35">
      <w:pPr>
        <w:pStyle w:val="ListBullet"/>
      </w:pP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>() : Replace all specific values with another specified value.</w:t>
      </w:r>
    </w:p>
    <w:p w14:paraId="1E6238EC" w14:textId="77777777" w:rsidR="00C46A35" w:rsidRDefault="00C46A35" w:rsidP="00C46A35">
      <w:pPr>
        <w:pStyle w:val="ListBullet"/>
      </w:pPr>
      <w:proofErr w:type="gramStart"/>
      <w:r>
        <w:t>.</w:t>
      </w:r>
      <w:proofErr w:type="spellStart"/>
      <w:r>
        <w:t>ToUpper</w:t>
      </w:r>
      <w:proofErr w:type="spellEnd"/>
      <w:proofErr w:type="gramEnd"/>
      <w:r>
        <w:t>() : Convert the string to uppercase.</w:t>
      </w:r>
    </w:p>
    <w:p w14:paraId="392E6D7B" w14:textId="77777777" w:rsidR="00C46A35" w:rsidRDefault="00C46A35" w:rsidP="00C46A35">
      <w:pPr>
        <w:pStyle w:val="ListBullet"/>
      </w:pPr>
      <w:proofErr w:type="gramStart"/>
      <w:r>
        <w:t>.Index</w:t>
      </w:r>
      <w:proofErr w:type="gramEnd"/>
      <w:r>
        <w:t xml:space="preserve"> : to get index of a substring where it is starting from. If not found -1.</w:t>
      </w:r>
    </w:p>
    <w:p w14:paraId="452AE6EB" w14:textId="77777777" w:rsidR="00C46A35" w:rsidRDefault="00C46A35" w:rsidP="00C46A35">
      <w:pPr>
        <w:pStyle w:val="ListBullet"/>
      </w:pPr>
      <w:proofErr w:type="gramStart"/>
      <w:r>
        <w:t>.</w:t>
      </w:r>
      <w:proofErr w:type="spellStart"/>
      <w:r>
        <w:t>ToLower</w:t>
      </w:r>
      <w:proofErr w:type="spellEnd"/>
      <w:proofErr w:type="gramEnd"/>
      <w:r>
        <w:t xml:space="preserve"> : to convert string to lowercase. </w:t>
      </w:r>
    </w:p>
    <w:p w14:paraId="19E99A0B" w14:textId="77777777" w:rsidR="00C46A35" w:rsidRDefault="00C46A35" w:rsidP="00C46A35">
      <w:pPr>
        <w:pStyle w:val="ListBullet"/>
      </w:pPr>
      <w:proofErr w:type="gramStart"/>
      <w:r>
        <w:t>.Split</w:t>
      </w:r>
      <w:proofErr w:type="gramEnd"/>
      <w:r>
        <w:t>() : to split the string. Like in Python. Returns a slice.</w:t>
      </w:r>
    </w:p>
    <w:p w14:paraId="31C75537" w14:textId="77777777" w:rsidR="00C46A35" w:rsidRDefault="00C46A35" w:rsidP="00C46A35">
      <w:pPr>
        <w:pStyle w:val="ListBullet"/>
      </w:pPr>
      <w:proofErr w:type="spellStart"/>
      <w:r>
        <w:t>HasPrefix</w:t>
      </w:r>
      <w:proofErr w:type="spellEnd"/>
      <w:r>
        <w:t>: check whether prefix matches or not</w:t>
      </w:r>
    </w:p>
    <w:p w14:paraId="471CE1D1" w14:textId="1211C76E" w:rsidR="00C46A35" w:rsidRDefault="00C46A35" w:rsidP="00C46A35">
      <w:pPr>
        <w:pStyle w:val="ListBullet"/>
      </w:pPr>
      <w:proofErr w:type="spellStart"/>
      <w:r>
        <w:t>HasSuffix</w:t>
      </w:r>
      <w:proofErr w:type="spellEnd"/>
      <w:r>
        <w:t>: check whether suffix matches or not.</w:t>
      </w:r>
    </w:p>
    <w:p w14:paraId="4F1C87EC" w14:textId="49D4ECA0" w:rsidR="00824E00" w:rsidRDefault="00824E00" w:rsidP="00C46A35">
      <w:pPr>
        <w:pStyle w:val="ListBullet"/>
      </w:pPr>
      <w:proofErr w:type="gramStart"/>
      <w:r>
        <w:t>.</w:t>
      </w:r>
      <w:proofErr w:type="spellStart"/>
      <w:r>
        <w:t>TrimSpace</w:t>
      </w:r>
      <w:proofErr w:type="spellEnd"/>
      <w:proofErr w:type="gramEnd"/>
      <w:r>
        <w:t>: to get rid of any whitespace</w:t>
      </w:r>
    </w:p>
    <w:p w14:paraId="3A0FE9AA" w14:textId="77777777" w:rsidR="00C46A35" w:rsidRDefault="00C46A35" w:rsidP="00C46A35">
      <w:pPr>
        <w:pStyle w:val="ListBullet"/>
        <w:numPr>
          <w:ilvl w:val="0"/>
          <w:numId w:val="0"/>
        </w:numPr>
        <w:jc w:val="center"/>
      </w:pPr>
      <w:r w:rsidRPr="00A27B25">
        <w:rPr>
          <w:noProof/>
        </w:rPr>
        <w:drawing>
          <wp:inline distT="0" distB="0" distL="0" distR="0" wp14:anchorId="7CFCDA35" wp14:editId="26D6A4F7">
            <wp:extent cx="4945380" cy="3599258"/>
            <wp:effectExtent l="0" t="0" r="762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9957" cy="36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F754" w14:textId="77777777" w:rsidR="00C46A35" w:rsidRDefault="00C46A35" w:rsidP="00C46A35">
      <w:pPr>
        <w:pStyle w:val="Heading2"/>
      </w:pPr>
      <w:r>
        <w:lastRenderedPageBreak/>
        <w:t>Sort:</w:t>
      </w:r>
    </w:p>
    <w:p w14:paraId="54B3F974" w14:textId="77777777" w:rsidR="00C46A35" w:rsidRDefault="00C46A35" w:rsidP="00C46A35">
      <w:pPr>
        <w:pStyle w:val="ListBullet"/>
        <w:numPr>
          <w:ilvl w:val="0"/>
          <w:numId w:val="0"/>
        </w:numPr>
      </w:pPr>
      <w:r>
        <w:t>It modifies the original list.</w:t>
      </w:r>
    </w:p>
    <w:p w14:paraId="1775A9DD" w14:textId="77777777" w:rsidR="00C46A35" w:rsidRDefault="00C46A35" w:rsidP="00C46A35">
      <w:pPr>
        <w:pStyle w:val="ListBullet"/>
        <w:numPr>
          <w:ilvl w:val="0"/>
          <w:numId w:val="0"/>
        </w:numPr>
      </w:pPr>
      <w:r>
        <w:t>Sort packages helps in sorting elements in an array.</w:t>
      </w:r>
    </w:p>
    <w:p w14:paraId="18024B25" w14:textId="77777777" w:rsidR="00C46A35" w:rsidRDefault="00C46A35" w:rsidP="00C46A35">
      <w:pPr>
        <w:pStyle w:val="ListBullet"/>
      </w:pPr>
      <w:proofErr w:type="spellStart"/>
      <w:r>
        <w:t>Sort.Ints</w:t>
      </w:r>
      <w:proofErr w:type="spellEnd"/>
      <w:r>
        <w:t>(variable)</w:t>
      </w:r>
    </w:p>
    <w:p w14:paraId="2B098556" w14:textId="77777777" w:rsidR="00C46A35" w:rsidRDefault="00C46A35" w:rsidP="00C46A35">
      <w:pPr>
        <w:pStyle w:val="ListBullet"/>
      </w:pPr>
      <w:proofErr w:type="gramStart"/>
      <w:r>
        <w:t>.</w:t>
      </w:r>
      <w:proofErr w:type="spellStart"/>
      <w:r>
        <w:t>SearchInts</w:t>
      </w:r>
      <w:proofErr w:type="spellEnd"/>
      <w:proofErr w:type="gramEnd"/>
      <w:r>
        <w:t xml:space="preserve">() : search a value in the array. Will search the element in sorted array. If not found will return the length of list. </w:t>
      </w:r>
      <w:proofErr w:type="gramStart"/>
      <w:r>
        <w:t>Actually</w:t>
      </w:r>
      <w:proofErr w:type="gramEnd"/>
      <w:r>
        <w:t xml:space="preserve"> returns the element </w:t>
      </w:r>
      <w:proofErr w:type="spellStart"/>
      <w:r>
        <w:t>upto</w:t>
      </w:r>
      <w:proofErr w:type="spellEnd"/>
      <w:r>
        <w:t xml:space="preserve"> it searched for.</w:t>
      </w:r>
    </w:p>
    <w:p w14:paraId="274D053E" w14:textId="77777777" w:rsidR="00C46A35" w:rsidRDefault="00C46A35" w:rsidP="00C46A35">
      <w:pPr>
        <w:pStyle w:val="ListBullet"/>
        <w:numPr>
          <w:ilvl w:val="0"/>
          <w:numId w:val="0"/>
        </w:numPr>
        <w:jc w:val="center"/>
      </w:pPr>
      <w:r w:rsidRPr="00DA77D3">
        <w:rPr>
          <w:noProof/>
        </w:rPr>
        <w:drawing>
          <wp:inline distT="0" distB="0" distL="0" distR="0" wp14:anchorId="00FC4838" wp14:editId="696B4DD4">
            <wp:extent cx="5243014" cy="36807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DC8F" w14:textId="77777777" w:rsidR="00C46A35" w:rsidRDefault="00C46A35" w:rsidP="00C46A35">
      <w:pPr>
        <w:pStyle w:val="ListBullet"/>
      </w:pPr>
      <w:proofErr w:type="gramStart"/>
      <w:r>
        <w:t>.Strings</w:t>
      </w:r>
      <w:proofErr w:type="gramEnd"/>
      <w:r>
        <w:t>(): Sorts the strings lexicographically.</w:t>
      </w:r>
    </w:p>
    <w:p w14:paraId="2AF04D44" w14:textId="77777777" w:rsidR="00C46A35" w:rsidRDefault="00C46A35" w:rsidP="00C46A35">
      <w:pPr>
        <w:pStyle w:val="ListBullet"/>
      </w:pPr>
      <w:proofErr w:type="gramStart"/>
      <w:r>
        <w:t>.</w:t>
      </w:r>
      <w:proofErr w:type="spellStart"/>
      <w:r>
        <w:t>SearchStrings</w:t>
      </w:r>
      <w:proofErr w:type="spellEnd"/>
      <w:proofErr w:type="gramEnd"/>
      <w:r>
        <w:t>() : Search a substring in the sorted array.</w:t>
      </w:r>
    </w:p>
    <w:p w14:paraId="5FD0F215" w14:textId="77777777" w:rsidR="00C46A35" w:rsidRDefault="00C46A35" w:rsidP="00C46A35">
      <w:pPr>
        <w:pStyle w:val="ListBullet"/>
        <w:numPr>
          <w:ilvl w:val="0"/>
          <w:numId w:val="0"/>
        </w:numPr>
        <w:jc w:val="center"/>
      </w:pPr>
      <w:r w:rsidRPr="009350C1">
        <w:rPr>
          <w:noProof/>
        </w:rPr>
        <w:lastRenderedPageBreak/>
        <w:drawing>
          <wp:inline distT="0" distB="0" distL="0" distR="0" wp14:anchorId="5495B4C7" wp14:editId="0E4517C7">
            <wp:extent cx="5380186" cy="3101609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FB4C" w14:textId="77777777" w:rsidR="00C46A35" w:rsidRDefault="00C46A35" w:rsidP="00C46A35">
      <w:pPr>
        <w:pStyle w:val="ListBullet"/>
      </w:pPr>
      <w:proofErr w:type="gramStart"/>
      <w:r>
        <w:t>.Reverse</w:t>
      </w:r>
      <w:proofErr w:type="gramEnd"/>
      <w:r>
        <w:t>: Reverses the sorting but doesn’t directly work in a array. Needs to slice it first.</w:t>
      </w:r>
    </w:p>
    <w:p w14:paraId="5E2C937C" w14:textId="77777777" w:rsidR="00C46A35" w:rsidRDefault="00C46A35" w:rsidP="00C46A35">
      <w:pPr>
        <w:pStyle w:val="ListBullet"/>
        <w:numPr>
          <w:ilvl w:val="0"/>
          <w:numId w:val="0"/>
        </w:numPr>
        <w:jc w:val="center"/>
      </w:pPr>
      <w:r w:rsidRPr="00671135">
        <w:rPr>
          <w:noProof/>
        </w:rPr>
        <w:drawing>
          <wp:inline distT="0" distB="0" distL="0" distR="0" wp14:anchorId="0BADECD6" wp14:editId="2A63826B">
            <wp:extent cx="5357324" cy="289585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E611" w14:textId="77777777" w:rsidR="00C46A35" w:rsidRDefault="00C46A35" w:rsidP="00C46A35">
      <w:pPr>
        <w:pStyle w:val="Heading1"/>
      </w:pPr>
      <w:r>
        <w:t>Loops</w:t>
      </w:r>
    </w:p>
    <w:p w14:paraId="76CBA562" w14:textId="4612BCD0" w:rsidR="004C60F8" w:rsidRDefault="00151E00" w:rsidP="00C46A35">
      <w:pPr>
        <w:pStyle w:val="ListBullet"/>
        <w:numPr>
          <w:ilvl w:val="0"/>
          <w:numId w:val="0"/>
        </w:numPr>
      </w:pPr>
      <w:r>
        <w:t xml:space="preserve">For </w:t>
      </w:r>
      <w:proofErr w:type="spellStart"/>
      <w:r>
        <w:t>for</w:t>
      </w:r>
      <w:proofErr w:type="spellEnd"/>
      <w:r>
        <w:t xml:space="preserve"> loop, we don’t seem to have auto assignment, increment like python. It seems we have to define it externally</w:t>
      </w:r>
      <w:r w:rsidR="00235977">
        <w:t>.</w:t>
      </w:r>
      <w:r w:rsidR="00EF68F4">
        <w:t xml:space="preserve"> The loop variables </w:t>
      </w:r>
      <w:proofErr w:type="gramStart"/>
      <w:r w:rsidR="00EF68F4">
        <w:t>can  be</w:t>
      </w:r>
      <w:proofErr w:type="gramEnd"/>
      <w:r w:rsidR="00EF68F4">
        <w:t xml:space="preserve"> defined as C i.e. initialization, condition, increment.</w:t>
      </w:r>
    </w:p>
    <w:p w14:paraId="57E24DF4" w14:textId="1C4E9165" w:rsidR="004C60F8" w:rsidRDefault="004C60F8" w:rsidP="004C60F8">
      <w:pPr>
        <w:pStyle w:val="ListBullet"/>
        <w:numPr>
          <w:ilvl w:val="0"/>
          <w:numId w:val="0"/>
        </w:numPr>
        <w:jc w:val="center"/>
      </w:pPr>
      <w:r w:rsidRPr="004C60F8">
        <w:rPr>
          <w:noProof/>
        </w:rPr>
        <w:lastRenderedPageBreak/>
        <w:drawing>
          <wp:inline distT="0" distB="0" distL="0" distR="0" wp14:anchorId="0D2C9381" wp14:editId="1A5B1FE2">
            <wp:extent cx="5074920" cy="48089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9730" cy="481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D403" w14:textId="4C4E9093" w:rsidR="0088742E" w:rsidRDefault="0088742E" w:rsidP="000C4164">
      <w:pPr>
        <w:pStyle w:val="ListBullet"/>
      </w:pPr>
      <w:r>
        <w:t>+</w:t>
      </w:r>
      <w:proofErr w:type="gramStart"/>
      <w:r>
        <w:t>+ :</w:t>
      </w:r>
      <w:proofErr w:type="gramEnd"/>
      <w:r>
        <w:t xml:space="preserve"> Increases value by 1. Same like as C.</w:t>
      </w:r>
    </w:p>
    <w:p w14:paraId="7D0D343C" w14:textId="0847FD53" w:rsidR="0047218D" w:rsidRDefault="0047218D" w:rsidP="00C46A35">
      <w:pPr>
        <w:pStyle w:val="ListBullet"/>
        <w:numPr>
          <w:ilvl w:val="0"/>
          <w:numId w:val="0"/>
        </w:numPr>
      </w:pPr>
      <w:r>
        <w:t xml:space="preserve">We can also loop in like dictionary key and value pairs as shown below. Here, we have index and value. </w:t>
      </w:r>
    </w:p>
    <w:p w14:paraId="50A9AB21" w14:textId="12A0614B" w:rsidR="0047218D" w:rsidRDefault="0047218D" w:rsidP="00B53250">
      <w:pPr>
        <w:pStyle w:val="ListBullet"/>
        <w:numPr>
          <w:ilvl w:val="0"/>
          <w:numId w:val="0"/>
        </w:numPr>
        <w:jc w:val="center"/>
      </w:pPr>
      <w:r w:rsidRPr="0047218D">
        <w:rPr>
          <w:noProof/>
        </w:rPr>
        <w:drawing>
          <wp:inline distT="0" distB="0" distL="0" distR="0" wp14:anchorId="52CCEDB9" wp14:editId="09279772">
            <wp:extent cx="4084320" cy="2070039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9597" cy="207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306C" w14:textId="6B35DD8F" w:rsidR="00330BF3" w:rsidRDefault="00330BF3" w:rsidP="00330BF3">
      <w:pPr>
        <w:pStyle w:val="ListBullet"/>
        <w:numPr>
          <w:ilvl w:val="0"/>
          <w:numId w:val="0"/>
        </w:numPr>
      </w:pPr>
      <w:r w:rsidRPr="000C4164">
        <w:rPr>
          <w:rStyle w:val="Emphasis"/>
        </w:rPr>
        <w:t>Note</w:t>
      </w:r>
      <w:r>
        <w:t>: We can also use _ as placeholder for index if not needed.</w:t>
      </w:r>
    </w:p>
    <w:p w14:paraId="41825044" w14:textId="0904B707" w:rsidR="00EB0A2F" w:rsidRDefault="00EB0A2F" w:rsidP="00EB0A2F">
      <w:pPr>
        <w:pStyle w:val="Heading1"/>
      </w:pPr>
      <w:r>
        <w:lastRenderedPageBreak/>
        <w:t>Boolean and Conditionals</w:t>
      </w:r>
    </w:p>
    <w:p w14:paraId="0C81B488" w14:textId="72A04580" w:rsidR="00EB0A2F" w:rsidRDefault="00820FD3" w:rsidP="00330BF3">
      <w:pPr>
        <w:pStyle w:val="ListBullet"/>
        <w:numPr>
          <w:ilvl w:val="0"/>
          <w:numId w:val="0"/>
        </w:numPr>
      </w:pPr>
      <w:r>
        <w:t xml:space="preserve">Boolean are those data types with only 2 values true or false. </w:t>
      </w:r>
    </w:p>
    <w:p w14:paraId="09973AFC" w14:textId="59A32DF8" w:rsidR="00820FD3" w:rsidRDefault="00820FD3" w:rsidP="00330BF3">
      <w:pPr>
        <w:pStyle w:val="ListBullet"/>
        <w:numPr>
          <w:ilvl w:val="0"/>
          <w:numId w:val="0"/>
        </w:numPr>
      </w:pPr>
      <w:r>
        <w:t>Conditionals in Go:</w:t>
      </w:r>
    </w:p>
    <w:p w14:paraId="6427682C" w14:textId="30BDF601" w:rsidR="00820FD3" w:rsidRDefault="00820FD3" w:rsidP="00820FD3">
      <w:pPr>
        <w:pStyle w:val="ListBullet"/>
        <w:numPr>
          <w:ilvl w:val="0"/>
          <w:numId w:val="0"/>
        </w:numPr>
        <w:ind w:left="720" w:firstLine="720"/>
      </w:pPr>
      <w:r>
        <w:t>&gt;, &lt;, &gt;=, &lt;=, !=, ==</w:t>
      </w:r>
    </w:p>
    <w:p w14:paraId="029353DE" w14:textId="0021BDDF" w:rsidR="00820FD3" w:rsidRDefault="00C8025E" w:rsidP="00C8025E">
      <w:pPr>
        <w:pStyle w:val="ListBullet"/>
        <w:numPr>
          <w:ilvl w:val="0"/>
          <w:numId w:val="0"/>
        </w:numPr>
        <w:ind w:left="360" w:hanging="360"/>
        <w:jc w:val="center"/>
      </w:pPr>
      <w:r w:rsidRPr="00C8025E">
        <w:rPr>
          <w:noProof/>
        </w:rPr>
        <w:drawing>
          <wp:inline distT="0" distB="0" distL="0" distR="0" wp14:anchorId="293CC622" wp14:editId="76135012">
            <wp:extent cx="3771900" cy="334210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3162" cy="334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CD09" w14:textId="47CD02EA" w:rsidR="007F17FA" w:rsidRDefault="005335C4" w:rsidP="007F17FA">
      <w:pPr>
        <w:pStyle w:val="ListBullet"/>
        <w:numPr>
          <w:ilvl w:val="0"/>
          <w:numId w:val="0"/>
        </w:numPr>
        <w:ind w:left="360" w:hanging="360"/>
      </w:pPr>
      <w:r>
        <w:t>Conational Structure:</w:t>
      </w:r>
    </w:p>
    <w:p w14:paraId="7A5D1C99" w14:textId="6B8E3A83" w:rsidR="005335C4" w:rsidRDefault="005335C4" w:rsidP="005335C4">
      <w:pPr>
        <w:pStyle w:val="ListBullet"/>
        <w:numPr>
          <w:ilvl w:val="0"/>
          <w:numId w:val="0"/>
        </w:numPr>
        <w:ind w:left="1440" w:hanging="360"/>
      </w:pPr>
      <w:proofErr w:type="gramStart"/>
      <w:r>
        <w:t>If{</w:t>
      </w:r>
      <w:proofErr w:type="gramEnd"/>
    </w:p>
    <w:p w14:paraId="4A679752" w14:textId="38A87B28" w:rsidR="005335C4" w:rsidRDefault="005335C4" w:rsidP="005335C4">
      <w:pPr>
        <w:pStyle w:val="ListBullet"/>
        <w:numPr>
          <w:ilvl w:val="0"/>
          <w:numId w:val="0"/>
        </w:numPr>
        <w:ind w:left="1440" w:hanging="360"/>
      </w:pPr>
      <w:r>
        <w:t>…</w:t>
      </w:r>
    </w:p>
    <w:p w14:paraId="61C1D1AE" w14:textId="10F76A7C" w:rsidR="005335C4" w:rsidRDefault="005335C4" w:rsidP="005335C4">
      <w:pPr>
        <w:pStyle w:val="ListBullet"/>
        <w:numPr>
          <w:ilvl w:val="0"/>
          <w:numId w:val="0"/>
        </w:numPr>
        <w:ind w:left="1440" w:hanging="360"/>
      </w:pPr>
      <w:r>
        <w:t>}</w:t>
      </w:r>
      <w:r w:rsidR="00F47B67">
        <w:t xml:space="preserve"> </w:t>
      </w:r>
      <w:r>
        <w:t xml:space="preserve">Else </w:t>
      </w:r>
      <w:proofErr w:type="gramStart"/>
      <w:r>
        <w:t>if{</w:t>
      </w:r>
      <w:proofErr w:type="gramEnd"/>
    </w:p>
    <w:p w14:paraId="018AFDDD" w14:textId="1DC22039" w:rsidR="005335C4" w:rsidRDefault="005335C4" w:rsidP="005335C4">
      <w:pPr>
        <w:pStyle w:val="ListBullet"/>
        <w:numPr>
          <w:ilvl w:val="0"/>
          <w:numId w:val="0"/>
        </w:numPr>
        <w:ind w:left="1440" w:hanging="360"/>
      </w:pPr>
      <w:r>
        <w:t>…</w:t>
      </w:r>
    </w:p>
    <w:p w14:paraId="2B2F5E89" w14:textId="2AC0D337" w:rsidR="005335C4" w:rsidRDefault="005335C4" w:rsidP="005335C4">
      <w:pPr>
        <w:pStyle w:val="ListBullet"/>
        <w:numPr>
          <w:ilvl w:val="0"/>
          <w:numId w:val="0"/>
        </w:numPr>
        <w:ind w:left="1440" w:hanging="360"/>
      </w:pPr>
      <w:r>
        <w:t>}</w:t>
      </w:r>
      <w:r w:rsidR="00F47B67">
        <w:t xml:space="preserve"> </w:t>
      </w:r>
      <w:proofErr w:type="gramStart"/>
      <w:r>
        <w:t>Else{</w:t>
      </w:r>
      <w:proofErr w:type="gramEnd"/>
    </w:p>
    <w:p w14:paraId="2346A5BE" w14:textId="4AAE9004" w:rsidR="005335C4" w:rsidRDefault="005335C4" w:rsidP="005335C4">
      <w:pPr>
        <w:pStyle w:val="ListBullet"/>
        <w:numPr>
          <w:ilvl w:val="0"/>
          <w:numId w:val="0"/>
        </w:numPr>
        <w:ind w:left="1440" w:hanging="360"/>
      </w:pPr>
      <w:r>
        <w:t>…</w:t>
      </w:r>
    </w:p>
    <w:p w14:paraId="25D7C850" w14:textId="75013EFE" w:rsidR="005335C4" w:rsidRDefault="00DA4D68" w:rsidP="005335C4">
      <w:pPr>
        <w:pStyle w:val="ListBullet"/>
        <w:numPr>
          <w:ilvl w:val="0"/>
          <w:numId w:val="0"/>
        </w:numPr>
        <w:ind w:left="1440" w:hanging="360"/>
      </w:pPr>
      <w:r>
        <w:t>}</w:t>
      </w:r>
    </w:p>
    <w:p w14:paraId="4BDA8C36" w14:textId="224864E6" w:rsidR="00DA4D68" w:rsidRDefault="00DA4D68" w:rsidP="00DA4D68">
      <w:pPr>
        <w:pStyle w:val="ListBullet"/>
        <w:numPr>
          <w:ilvl w:val="0"/>
          <w:numId w:val="0"/>
        </w:numPr>
        <w:ind w:left="360" w:hanging="360"/>
      </w:pPr>
      <w:r>
        <w:t xml:space="preserve">Make sure to keep the else and else if statement like </w:t>
      </w:r>
      <w:proofErr w:type="gramStart"/>
      <w:r>
        <w:t>this }</w:t>
      </w:r>
      <w:proofErr w:type="gramEnd"/>
      <w:r>
        <w:t xml:space="preserve"> else if {</w:t>
      </w:r>
      <w:r w:rsidR="00165241">
        <w:t xml:space="preserve">. </w:t>
      </w:r>
      <w:r w:rsidR="00165241">
        <w:br/>
        <w:t xml:space="preserve">Error: </w:t>
      </w:r>
      <w:r w:rsidR="00165241" w:rsidRPr="00165241">
        <w:t xml:space="preserve">syntax error: unexpected keyword else, </w:t>
      </w:r>
      <w:proofErr w:type="gramStart"/>
      <w:r w:rsidR="00165241" w:rsidRPr="00165241">
        <w:t>expected }</w:t>
      </w:r>
      <w:proofErr w:type="gramEnd"/>
    </w:p>
    <w:p w14:paraId="4E538BB1" w14:textId="7622F1B8" w:rsidR="003B43E0" w:rsidRDefault="003B43E0" w:rsidP="00DA4D68">
      <w:pPr>
        <w:pStyle w:val="ListBullet"/>
        <w:numPr>
          <w:ilvl w:val="0"/>
          <w:numId w:val="0"/>
        </w:numPr>
        <w:ind w:left="360" w:hanging="360"/>
      </w:pPr>
    </w:p>
    <w:p w14:paraId="35A019AE" w14:textId="3CB347B2" w:rsidR="003B43E0" w:rsidRDefault="003B43E0" w:rsidP="00DA4D68">
      <w:pPr>
        <w:pStyle w:val="ListBullet"/>
        <w:numPr>
          <w:ilvl w:val="0"/>
          <w:numId w:val="0"/>
        </w:numPr>
        <w:ind w:left="360" w:hanging="360"/>
      </w:pPr>
      <w:r>
        <w:lastRenderedPageBreak/>
        <w:t xml:space="preserve">Same like as python </w:t>
      </w:r>
      <w:r w:rsidRPr="0089700F">
        <w:rPr>
          <w:i/>
          <w:iCs/>
        </w:rPr>
        <w:t>continue</w:t>
      </w:r>
      <w:r>
        <w:t xml:space="preserve"> and </w:t>
      </w:r>
      <w:r w:rsidRPr="0089700F">
        <w:rPr>
          <w:i/>
          <w:iCs/>
        </w:rPr>
        <w:t>break</w:t>
      </w:r>
      <w:r>
        <w:t xml:space="preserve"> are there to control the flow of program.</w:t>
      </w:r>
    </w:p>
    <w:p w14:paraId="44D24EE1" w14:textId="0CB307AF" w:rsidR="007E19B7" w:rsidRDefault="007E19B7" w:rsidP="00B6530E">
      <w:pPr>
        <w:pStyle w:val="ListBullet"/>
        <w:numPr>
          <w:ilvl w:val="0"/>
          <w:numId w:val="0"/>
        </w:numPr>
        <w:ind w:left="360" w:hanging="360"/>
        <w:jc w:val="center"/>
      </w:pPr>
      <w:r w:rsidRPr="007E19B7">
        <w:rPr>
          <w:noProof/>
        </w:rPr>
        <w:drawing>
          <wp:inline distT="0" distB="0" distL="0" distR="0" wp14:anchorId="4B3A73A1" wp14:editId="1C72C407">
            <wp:extent cx="4541914" cy="176037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08FD" w14:textId="0AE98C72" w:rsidR="00CA187C" w:rsidRDefault="00CA187C" w:rsidP="00CA187C">
      <w:pPr>
        <w:pStyle w:val="Heading1"/>
      </w:pPr>
      <w:r>
        <w:t>Using Functions</w:t>
      </w:r>
    </w:p>
    <w:p w14:paraId="3BFE66EA" w14:textId="2A430F31" w:rsidR="00CA187C" w:rsidRDefault="00CA187C" w:rsidP="00DA4D68">
      <w:pPr>
        <w:pStyle w:val="ListBullet"/>
        <w:numPr>
          <w:ilvl w:val="0"/>
          <w:numId w:val="0"/>
        </w:numPr>
        <w:ind w:left="360" w:hanging="360"/>
      </w:pPr>
      <w:r>
        <w:t xml:space="preserve">Functions can be defined by using </w:t>
      </w:r>
      <w:proofErr w:type="spellStart"/>
      <w:r>
        <w:t>func</w:t>
      </w:r>
      <w:proofErr w:type="spellEnd"/>
      <w:r>
        <w:t xml:space="preserve"> keyword.</w:t>
      </w:r>
    </w:p>
    <w:p w14:paraId="69AA94C1" w14:textId="472BA755" w:rsidR="006D4729" w:rsidRDefault="006D4729" w:rsidP="00B06F16">
      <w:pPr>
        <w:pStyle w:val="ListBullet"/>
        <w:numPr>
          <w:ilvl w:val="0"/>
          <w:numId w:val="0"/>
        </w:numPr>
        <w:ind w:left="360" w:hanging="360"/>
        <w:jc w:val="center"/>
      </w:pPr>
      <w:r w:rsidRPr="006D4729">
        <w:rPr>
          <w:noProof/>
        </w:rPr>
        <w:drawing>
          <wp:inline distT="0" distB="0" distL="0" distR="0" wp14:anchorId="70DA4AD0" wp14:editId="0174F6D7">
            <wp:extent cx="3040643" cy="1440305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4C94" w14:textId="1E25918B" w:rsidR="005C6789" w:rsidRDefault="005C6789" w:rsidP="00B06F16">
      <w:pPr>
        <w:pStyle w:val="ListBullet"/>
        <w:numPr>
          <w:ilvl w:val="0"/>
          <w:numId w:val="0"/>
        </w:numPr>
        <w:ind w:left="360" w:hanging="360"/>
        <w:jc w:val="center"/>
      </w:pPr>
      <w:r w:rsidRPr="00E173A0">
        <w:rPr>
          <w:noProof/>
        </w:rPr>
        <w:drawing>
          <wp:inline distT="0" distB="0" distL="0" distR="0" wp14:anchorId="224D442F" wp14:editId="5DBDA059">
            <wp:extent cx="3581400" cy="302757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6161" cy="30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A2D" w14:textId="196984A2" w:rsidR="005C6789" w:rsidRDefault="005C6789" w:rsidP="005C6789">
      <w:pPr>
        <w:pStyle w:val="ListBullet"/>
        <w:numPr>
          <w:ilvl w:val="0"/>
          <w:numId w:val="0"/>
        </w:numPr>
        <w:ind w:left="360" w:hanging="360"/>
      </w:pPr>
      <w:r>
        <w:lastRenderedPageBreak/>
        <w:t xml:space="preserve">Functions in Go support the function as a parameter. </w:t>
      </w:r>
    </w:p>
    <w:p w14:paraId="6EE96167" w14:textId="1AAE2291" w:rsidR="00B06F16" w:rsidRDefault="005C6789" w:rsidP="00B06F16">
      <w:pPr>
        <w:pStyle w:val="ListBullet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2570C3CF" wp14:editId="23BF515F">
            <wp:extent cx="4107180" cy="4342488"/>
            <wp:effectExtent l="0" t="0" r="762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0945" cy="434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71B7" w14:textId="77777777" w:rsidR="00E173A0" w:rsidRDefault="00E173A0" w:rsidP="00E173A0">
      <w:pPr>
        <w:pStyle w:val="ListBullet"/>
        <w:numPr>
          <w:ilvl w:val="0"/>
          <w:numId w:val="0"/>
        </w:numPr>
        <w:ind w:left="360" w:hanging="360"/>
      </w:pPr>
    </w:p>
    <w:p w14:paraId="1EE86C63" w14:textId="77777777" w:rsidR="00386B29" w:rsidRDefault="00CA187C" w:rsidP="00DA4D68">
      <w:pPr>
        <w:pStyle w:val="ListBullet"/>
        <w:numPr>
          <w:ilvl w:val="0"/>
          <w:numId w:val="0"/>
        </w:numPr>
        <w:ind w:left="360" w:hanging="360"/>
      </w:pPr>
      <w:r>
        <w:t xml:space="preserve"> </w:t>
      </w:r>
      <w:r w:rsidR="004B5E0D">
        <w:t xml:space="preserve">Also, we can call one function from another function. </w:t>
      </w:r>
    </w:p>
    <w:p w14:paraId="45FC155B" w14:textId="062B1C96" w:rsidR="00CA187C" w:rsidRDefault="004B5E0D" w:rsidP="00386B29">
      <w:pPr>
        <w:pStyle w:val="ListBullet"/>
        <w:numPr>
          <w:ilvl w:val="0"/>
          <w:numId w:val="0"/>
        </w:numPr>
        <w:ind w:left="360" w:hanging="360"/>
        <w:jc w:val="center"/>
      </w:pPr>
      <w:r w:rsidRPr="004B5E0D">
        <w:rPr>
          <w:noProof/>
        </w:rPr>
        <w:drawing>
          <wp:inline distT="0" distB="0" distL="0" distR="0" wp14:anchorId="58653CDC" wp14:editId="3EDCABEC">
            <wp:extent cx="2636748" cy="2278577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6369" w14:textId="7D21CD8F" w:rsidR="00B71105" w:rsidRDefault="00B71105" w:rsidP="00B71105">
      <w:pPr>
        <w:pStyle w:val="ListBullet"/>
        <w:numPr>
          <w:ilvl w:val="0"/>
          <w:numId w:val="0"/>
        </w:numPr>
        <w:ind w:left="360" w:hanging="360"/>
      </w:pPr>
      <w:r>
        <w:lastRenderedPageBreak/>
        <w:t>For returning multiple values we have to define return types along with function definition same as in Scala.</w:t>
      </w:r>
    </w:p>
    <w:p w14:paraId="7A59F578" w14:textId="7C9414D0" w:rsidR="00386B29" w:rsidRDefault="00B71105" w:rsidP="00B71105">
      <w:pPr>
        <w:pStyle w:val="ListBullet"/>
        <w:numPr>
          <w:ilvl w:val="0"/>
          <w:numId w:val="0"/>
        </w:numPr>
        <w:ind w:left="360" w:hanging="360"/>
        <w:jc w:val="center"/>
      </w:pPr>
      <w:r w:rsidRPr="00B71105">
        <w:rPr>
          <w:noProof/>
        </w:rPr>
        <w:drawing>
          <wp:inline distT="0" distB="0" distL="0" distR="0" wp14:anchorId="360D0F55" wp14:editId="2E121136">
            <wp:extent cx="4625741" cy="2606266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710A" w14:textId="437F021D" w:rsidR="00EA46B3" w:rsidRDefault="00EA46B3" w:rsidP="00E11111">
      <w:pPr>
        <w:pStyle w:val="Heading1"/>
      </w:pPr>
      <w:r>
        <w:t>Scopes (Package)</w:t>
      </w:r>
    </w:p>
    <w:p w14:paraId="7A80E660" w14:textId="64E8DD2C" w:rsidR="00EA46B3" w:rsidRDefault="009F5FA9" w:rsidP="00EA46B3">
      <w:pPr>
        <w:pStyle w:val="ListBullet"/>
        <w:numPr>
          <w:ilvl w:val="0"/>
          <w:numId w:val="0"/>
        </w:numPr>
        <w:ind w:left="360" w:hanging="360"/>
      </w:pPr>
      <w:r>
        <w:t>Functions can be accessed anywhere inside the package. But need to consider that we need to compile all the files to get the output. Not only one.</w:t>
      </w:r>
    </w:p>
    <w:p w14:paraId="5479D9FE" w14:textId="1AA1BDD0" w:rsidR="009C71D2" w:rsidRDefault="009C71D2" w:rsidP="00EA46B3">
      <w:pPr>
        <w:pStyle w:val="ListBullet"/>
        <w:numPr>
          <w:ilvl w:val="0"/>
          <w:numId w:val="0"/>
        </w:numPr>
        <w:ind w:left="360" w:hanging="360"/>
      </w:pPr>
      <w:r>
        <w:t>Also, variables can be accessed within the package.</w:t>
      </w:r>
    </w:p>
    <w:p w14:paraId="49FBA329" w14:textId="3697644C" w:rsidR="00DC7642" w:rsidRDefault="00DC7642" w:rsidP="00DC7642">
      <w:pPr>
        <w:pStyle w:val="Quoteemphasis"/>
      </w:pPr>
      <w:r w:rsidRPr="00DC7642">
        <w:t xml:space="preserve">Short variable declaration </w:t>
      </w:r>
      <w:proofErr w:type="gramStart"/>
      <w:r w:rsidRPr="00DC7642">
        <w:t>(:=</w:t>
      </w:r>
      <w:proofErr w:type="gramEnd"/>
      <w:r w:rsidRPr="00DC7642">
        <w:t>) is not allowed outside functions</w:t>
      </w:r>
    </w:p>
    <w:p w14:paraId="68EF8A1A" w14:textId="604A3EA0" w:rsidR="00DC7642" w:rsidRDefault="00DC7642" w:rsidP="00DC7642">
      <w:pPr>
        <w:pStyle w:val="ListBullet"/>
        <w:numPr>
          <w:ilvl w:val="0"/>
          <w:numId w:val="0"/>
        </w:numPr>
        <w:ind w:left="360" w:hanging="360"/>
        <w:jc w:val="center"/>
      </w:pPr>
      <w:r w:rsidRPr="00DC7642">
        <w:rPr>
          <w:noProof/>
        </w:rPr>
        <w:drawing>
          <wp:inline distT="0" distB="0" distL="0" distR="0" wp14:anchorId="5960D199" wp14:editId="7255CA99">
            <wp:extent cx="3955123" cy="2209992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6176" w14:textId="4A2EB74E" w:rsidR="00DC7642" w:rsidRDefault="00C14E14" w:rsidP="00C14E14">
      <w:pPr>
        <w:pStyle w:val="ListBullet"/>
        <w:numPr>
          <w:ilvl w:val="0"/>
          <w:numId w:val="0"/>
        </w:numPr>
        <w:ind w:left="360" w:hanging="360"/>
        <w:jc w:val="center"/>
      </w:pPr>
      <w:r w:rsidRPr="00C14E14">
        <w:rPr>
          <w:noProof/>
        </w:rPr>
        <w:lastRenderedPageBreak/>
        <w:drawing>
          <wp:inline distT="0" distB="0" distL="0" distR="0" wp14:anchorId="56E0A73C" wp14:editId="4EC08157">
            <wp:extent cx="4610100" cy="204499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7989" cy="20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0253" w14:textId="34213B63" w:rsidR="00C14E14" w:rsidRDefault="00C46954" w:rsidP="00BC7A1A">
      <w:pPr>
        <w:pStyle w:val="Heading1"/>
      </w:pPr>
      <w:r>
        <w:t>Maps</w:t>
      </w:r>
      <w:r w:rsidR="007A1FBB">
        <w:t xml:space="preserve"> (Dictionary in Go)</w:t>
      </w:r>
    </w:p>
    <w:p w14:paraId="1BDA8BCA" w14:textId="663CAE21" w:rsidR="00BC7A1A" w:rsidRDefault="0031755B" w:rsidP="00A45516">
      <w:pPr>
        <w:pStyle w:val="ListBullet"/>
        <w:numPr>
          <w:ilvl w:val="0"/>
          <w:numId w:val="0"/>
        </w:numPr>
        <w:ind w:left="360" w:hanging="360"/>
      </w:pPr>
      <w:r>
        <w:t>Keys can be of multiple types. But a single map should have a key of same type and all values in a single map must have same type too.</w:t>
      </w:r>
    </w:p>
    <w:p w14:paraId="40F10CEB" w14:textId="4FB989C8" w:rsidR="004E1F2E" w:rsidRDefault="004E1F2E" w:rsidP="00A45516">
      <w:pPr>
        <w:pStyle w:val="ListBullet"/>
        <w:numPr>
          <w:ilvl w:val="0"/>
          <w:numId w:val="0"/>
        </w:numPr>
        <w:ind w:left="360" w:hanging="360"/>
      </w:pPr>
      <w:r>
        <w:t>Definition:</w:t>
      </w:r>
    </w:p>
    <w:p w14:paraId="1BE79999" w14:textId="27F0C64A" w:rsidR="004E1F2E" w:rsidRDefault="004E1F2E" w:rsidP="00A45516">
      <w:pPr>
        <w:pStyle w:val="ListBullet"/>
        <w:numPr>
          <w:ilvl w:val="0"/>
          <w:numId w:val="0"/>
        </w:numPr>
        <w:ind w:left="360" w:hanging="360"/>
      </w:pPr>
      <w:r>
        <w:tab/>
      </w:r>
      <w:proofErr w:type="gramStart"/>
      <w:r>
        <w:t>Menu :</w:t>
      </w:r>
      <w:proofErr w:type="gramEnd"/>
      <w:r>
        <w:t>= map[string]int</w:t>
      </w:r>
    </w:p>
    <w:p w14:paraId="5AF3D129" w14:textId="25C6139B" w:rsidR="004E1F2E" w:rsidRDefault="00462C34" w:rsidP="00A45516">
      <w:pPr>
        <w:pStyle w:val="ListBullet"/>
        <w:numPr>
          <w:ilvl w:val="0"/>
          <w:numId w:val="0"/>
        </w:numPr>
        <w:ind w:left="360" w:hanging="360"/>
      </w:pPr>
      <w:r>
        <w:t>1</w:t>
      </w:r>
      <w:r w:rsidRPr="00462C34">
        <w:rPr>
          <w:vertAlign w:val="superscript"/>
        </w:rPr>
        <w:t>st</w:t>
      </w:r>
      <w:r>
        <w:t xml:space="preserve"> datatype is for key and 2</w:t>
      </w:r>
      <w:r w:rsidRPr="00462C34">
        <w:rPr>
          <w:vertAlign w:val="superscript"/>
        </w:rPr>
        <w:t>nd</w:t>
      </w:r>
      <w:r>
        <w:t xml:space="preserve"> is for the value.</w:t>
      </w:r>
    </w:p>
    <w:p w14:paraId="3AEAE6EB" w14:textId="287F3AD6" w:rsidR="00A25E05" w:rsidRDefault="00C14F66" w:rsidP="00A25E05">
      <w:pPr>
        <w:pStyle w:val="ListBullet"/>
        <w:numPr>
          <w:ilvl w:val="0"/>
          <w:numId w:val="0"/>
        </w:numPr>
        <w:ind w:left="360" w:hanging="360"/>
        <w:jc w:val="center"/>
      </w:pPr>
      <w:r w:rsidRPr="00C14F66">
        <w:rPr>
          <w:noProof/>
        </w:rPr>
        <w:drawing>
          <wp:inline distT="0" distB="0" distL="0" distR="0" wp14:anchorId="30E9FBFB" wp14:editId="4315178B">
            <wp:extent cx="3741420" cy="348840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5965" cy="349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FEDB" w14:textId="21F656ED" w:rsidR="00E957F5" w:rsidRDefault="00206A1C" w:rsidP="00206A1C">
      <w:pPr>
        <w:pStyle w:val="Heading1"/>
      </w:pPr>
      <w:r>
        <w:lastRenderedPageBreak/>
        <w:t xml:space="preserve">GO as a Pass </w:t>
      </w:r>
      <w:proofErr w:type="gramStart"/>
      <w:r>
        <w:t>By</w:t>
      </w:r>
      <w:proofErr w:type="gramEnd"/>
      <w:r>
        <w:t xml:space="preserve"> Language</w:t>
      </w:r>
    </w:p>
    <w:p w14:paraId="5DB3C864" w14:textId="000CE0FC" w:rsidR="00A25E05" w:rsidRDefault="00C44936" w:rsidP="00AA3AD5">
      <w:pPr>
        <w:pStyle w:val="ListBullet"/>
      </w:pPr>
      <w:r w:rsidRPr="00AA3AD5">
        <w:t>Go makes copies of values when passes into functions.</w:t>
      </w:r>
    </w:p>
    <w:p w14:paraId="091FE26A" w14:textId="628257D2" w:rsidR="00024640" w:rsidRPr="00AA3AD5" w:rsidRDefault="00884D8E" w:rsidP="00884D8E">
      <w:pPr>
        <w:pStyle w:val="ListBullet"/>
        <w:numPr>
          <w:ilvl w:val="0"/>
          <w:numId w:val="0"/>
        </w:numPr>
      </w:pPr>
      <w:r>
        <w:t>For slices, maps and functions, the pointer reference works. So, the values here will be updated when updated in the function.</w:t>
      </w:r>
      <w:r w:rsidR="00011566">
        <w:t xml:space="preserve"> For rest we have to return the function.</w:t>
      </w:r>
    </w:p>
    <w:p w14:paraId="727F6055" w14:textId="1A8DEF03" w:rsidR="00AA3AD5" w:rsidRDefault="0041690A" w:rsidP="00024640">
      <w:pPr>
        <w:pStyle w:val="Quoteemphasis"/>
      </w:pPr>
      <w:r>
        <w:t xml:space="preserve">Same as like C, we have </w:t>
      </w:r>
      <w:proofErr w:type="gramStart"/>
      <w:r>
        <w:t>structs</w:t>
      </w:r>
      <w:proofErr w:type="gramEnd"/>
      <w:r>
        <w:t xml:space="preserve"> in Go.</w:t>
      </w:r>
    </w:p>
    <w:p w14:paraId="5216FEA9" w14:textId="7C4BFA4F" w:rsidR="00425199" w:rsidRDefault="00425199" w:rsidP="00425199">
      <w:pPr>
        <w:jc w:val="center"/>
      </w:pPr>
      <w:r w:rsidRPr="00425199">
        <w:rPr>
          <w:noProof/>
        </w:rPr>
        <w:drawing>
          <wp:inline distT="0" distB="0" distL="0" distR="0" wp14:anchorId="3C261ADE" wp14:editId="1CE198CF">
            <wp:extent cx="4480948" cy="434377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A10A" w14:textId="4CDD223C" w:rsidR="00D26272" w:rsidRDefault="00730C3E" w:rsidP="00730C3E">
      <w:pPr>
        <w:pStyle w:val="Heading1"/>
      </w:pPr>
      <w:r>
        <w:t>Pointers</w:t>
      </w:r>
    </w:p>
    <w:p w14:paraId="5A772EDD" w14:textId="02623F75" w:rsidR="00730C3E" w:rsidRDefault="00EA7494" w:rsidP="00140587">
      <w:r>
        <w:t>Same as C, we can use &amp; to get memory address as well as * to get the value in the particular memory address in Go.</w:t>
      </w:r>
    </w:p>
    <w:p w14:paraId="0E2916AA" w14:textId="67238C69" w:rsidR="00930D1B" w:rsidRDefault="00930D1B" w:rsidP="00437CB8">
      <w:pPr>
        <w:jc w:val="center"/>
      </w:pPr>
      <w:r w:rsidRPr="00930D1B">
        <w:rPr>
          <w:noProof/>
        </w:rPr>
        <w:lastRenderedPageBreak/>
        <w:drawing>
          <wp:inline distT="0" distB="0" distL="0" distR="0" wp14:anchorId="1875A7EC" wp14:editId="3137137F">
            <wp:extent cx="4137660" cy="23736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5" cy="237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864A" w14:textId="6614F76A" w:rsidR="007C6473" w:rsidRDefault="005E7666" w:rsidP="00771E05">
      <w:pPr>
        <w:pStyle w:val="Heading1"/>
      </w:pPr>
      <w:r>
        <w:t>Struct in GO</w:t>
      </w:r>
    </w:p>
    <w:p w14:paraId="4D6487C1" w14:textId="1794E895" w:rsidR="005E7666" w:rsidRDefault="005E7666" w:rsidP="005B5FA2">
      <w:r>
        <w:t xml:space="preserve">Similar to C, </w:t>
      </w:r>
      <w:proofErr w:type="gramStart"/>
      <w:r>
        <w:t>Struct</w:t>
      </w:r>
      <w:proofErr w:type="gramEnd"/>
      <w:r>
        <w:t xml:space="preserve"> is a custom build type</w:t>
      </w:r>
    </w:p>
    <w:p w14:paraId="46AB4EEE" w14:textId="01919FBB" w:rsidR="00290B09" w:rsidRDefault="00290B09" w:rsidP="00290B09">
      <w:pPr>
        <w:jc w:val="center"/>
      </w:pPr>
      <w:r w:rsidRPr="00290B09">
        <w:rPr>
          <w:noProof/>
        </w:rPr>
        <w:drawing>
          <wp:inline distT="0" distB="0" distL="0" distR="0" wp14:anchorId="4AA98361" wp14:editId="6421F949">
            <wp:extent cx="3520745" cy="3132091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0A48" w14:textId="06655D55" w:rsidR="005E7666" w:rsidRDefault="00290B09" w:rsidP="00290B09">
      <w:pPr>
        <w:jc w:val="center"/>
      </w:pPr>
      <w:r w:rsidRPr="00290B09">
        <w:rPr>
          <w:noProof/>
        </w:rPr>
        <w:lastRenderedPageBreak/>
        <w:drawing>
          <wp:inline distT="0" distB="0" distL="0" distR="0" wp14:anchorId="0D83F583" wp14:editId="1A6E613C">
            <wp:extent cx="4976291" cy="368840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4A5C" w14:textId="6EFF7A14" w:rsidR="00290B09" w:rsidRDefault="00290B09" w:rsidP="00290B09">
      <w:r>
        <w:t>We just created an empty bill with bill id 1.</w:t>
      </w:r>
    </w:p>
    <w:p w14:paraId="59FB4075" w14:textId="10D2411F" w:rsidR="00FE095E" w:rsidRDefault="00FE095E" w:rsidP="00FE095E">
      <w:pPr>
        <w:pStyle w:val="Heading1"/>
      </w:pPr>
      <w:r>
        <w:t>Receiver Functions</w:t>
      </w:r>
    </w:p>
    <w:p w14:paraId="6D18ED31" w14:textId="2F050BCF" w:rsidR="00FE095E" w:rsidRDefault="00FE095E" w:rsidP="00290B09">
      <w:r>
        <w:t>To a function, we want to associate another function. This is where receiver function comes into play.</w:t>
      </w:r>
    </w:p>
    <w:p w14:paraId="6FA2C84E" w14:textId="3D777D80" w:rsidR="00B655FA" w:rsidRDefault="00B655FA" w:rsidP="00F43282">
      <w:pPr>
        <w:ind w:firstLine="720"/>
      </w:pPr>
      <w:proofErr w:type="gramStart"/>
      <w:r>
        <w:t>Func{</w:t>
      </w:r>
      <w:proofErr w:type="gramEnd"/>
      <w:r>
        <w:t>b bill) format() string</w:t>
      </w:r>
    </w:p>
    <w:p w14:paraId="2C165ACA" w14:textId="4B813B81" w:rsidR="002675A0" w:rsidRDefault="002675A0" w:rsidP="002675A0">
      <w:r>
        <w:t>To add some space to make output aligned we can use %v to %25v. It makes th</w:t>
      </w:r>
      <w:r w:rsidR="008151AC">
        <w:t>e right</w:t>
      </w:r>
      <w:r>
        <w:t xml:space="preserve"> thing </w:t>
      </w:r>
      <w:r w:rsidR="0067364B">
        <w:t>-</w:t>
      </w:r>
      <w:r>
        <w:t xml:space="preserve">25 spaces to right. </w:t>
      </w:r>
      <w:r w:rsidR="0067364B">
        <w:t>+25 makes it to the left.</w:t>
      </w:r>
    </w:p>
    <w:p w14:paraId="37D4A80B" w14:textId="79DFF5A2" w:rsidR="00E53992" w:rsidRDefault="00E53992" w:rsidP="00E53992">
      <w:pPr>
        <w:jc w:val="center"/>
      </w:pPr>
      <w:r w:rsidRPr="00E53992">
        <w:drawing>
          <wp:inline distT="0" distB="0" distL="0" distR="0" wp14:anchorId="1FDF2F54" wp14:editId="50277D82">
            <wp:extent cx="3223539" cy="891617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9183" w14:textId="385F8019" w:rsidR="00F43282" w:rsidRDefault="002675A0" w:rsidP="00753691">
      <w:pPr>
        <w:jc w:val="center"/>
      </w:pPr>
      <w:r w:rsidRPr="002675A0">
        <w:lastRenderedPageBreak/>
        <w:drawing>
          <wp:inline distT="0" distB="0" distL="0" distR="0" wp14:anchorId="76269D42" wp14:editId="426BD281">
            <wp:extent cx="5685013" cy="4320914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20B7" w14:textId="61A85EE9" w:rsidR="00A06B32" w:rsidRDefault="00A06B32" w:rsidP="00A06B32"/>
    <w:p w14:paraId="134DEC82" w14:textId="57DFC8CC" w:rsidR="006F4DD0" w:rsidRDefault="00A765CE" w:rsidP="00A06B32">
      <w:r>
        <w:t>Passing pointer of receiver functions helps us to pass the same memory address to modify the values.</w:t>
      </w:r>
    </w:p>
    <w:p w14:paraId="3F270C9B" w14:textId="70D4F7E7" w:rsidR="00AE454A" w:rsidRDefault="00AE454A" w:rsidP="00AE454A">
      <w:pPr>
        <w:jc w:val="center"/>
      </w:pPr>
      <w:r w:rsidRPr="00AE454A">
        <w:lastRenderedPageBreak/>
        <w:drawing>
          <wp:inline distT="0" distB="0" distL="0" distR="0" wp14:anchorId="6A9DD37A" wp14:editId="43C6E3AF">
            <wp:extent cx="4473328" cy="449619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4710" w14:textId="7CC8225D" w:rsidR="003C28C9" w:rsidRDefault="003C28C9" w:rsidP="003C28C9">
      <w:r>
        <w:t>If we are taking a pointer, go will automatically deference it to do changes in same memory location.</w:t>
      </w:r>
      <w:r w:rsidR="00333FF6">
        <w:t xml:space="preserve"> So *b is not required.</w:t>
      </w:r>
    </w:p>
    <w:p w14:paraId="4A362CC5" w14:textId="78EF251F" w:rsidR="00687017" w:rsidRDefault="00687017" w:rsidP="00687017">
      <w:pPr>
        <w:pStyle w:val="Heading1"/>
      </w:pPr>
      <w:r>
        <w:t>User Input in GO</w:t>
      </w:r>
    </w:p>
    <w:p w14:paraId="1E09724C" w14:textId="6F0ED1B5" w:rsidR="00687017" w:rsidRPr="00687017" w:rsidRDefault="00687017" w:rsidP="002D314F">
      <w:pPr>
        <w:shd w:val="clear" w:color="auto" w:fill="FFFFFF"/>
        <w:spacing w:before="0"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proofErr w:type="gramStart"/>
      <w:r w:rsidRPr="006870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reader:=</w:t>
      </w:r>
      <w:proofErr w:type="gramEnd"/>
      <w:r w:rsidRPr="006870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6870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bufio.NewReader</w:t>
      </w:r>
      <w:proofErr w:type="spellEnd"/>
      <w:r w:rsidRPr="006870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proofErr w:type="spellStart"/>
      <w:r w:rsidRPr="006870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os.Stdin</w:t>
      </w:r>
      <w:proofErr w:type="spellEnd"/>
      <w:r w:rsidRPr="006870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</w:t>
      </w:r>
    </w:p>
    <w:p w14:paraId="09701BF0" w14:textId="5059C775" w:rsidR="00687017" w:rsidRDefault="00687017" w:rsidP="003C28C9">
      <w:r>
        <w:t xml:space="preserve">Create an object for reader as same like in java. Import </w:t>
      </w:r>
      <w:proofErr w:type="spellStart"/>
      <w:r>
        <w:t>bufio</w:t>
      </w:r>
      <w:proofErr w:type="spellEnd"/>
      <w:r>
        <w:t xml:space="preserve"> for that</w:t>
      </w:r>
      <w:r w:rsidR="00F72DD3">
        <w:t>.</w:t>
      </w:r>
    </w:p>
    <w:p w14:paraId="221FC34F" w14:textId="77777777" w:rsidR="00F72DD3" w:rsidRPr="00F72DD3" w:rsidRDefault="00F72DD3" w:rsidP="00F72DD3">
      <w:pPr>
        <w:shd w:val="clear" w:color="auto" w:fill="FFFFFF"/>
        <w:spacing w:before="0"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proofErr w:type="spellStart"/>
      <w:r w:rsidRPr="00F72DD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idInput</w:t>
      </w:r>
      <w:proofErr w:type="spellEnd"/>
      <w:r w:rsidRPr="00F72DD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proofErr w:type="gramStart"/>
      <w:r w:rsidRPr="00F72DD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_ :</w:t>
      </w:r>
      <w:proofErr w:type="gramEnd"/>
      <w:r w:rsidRPr="00F72DD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= </w:t>
      </w:r>
      <w:proofErr w:type="spellStart"/>
      <w:r w:rsidRPr="00F72DD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reader.ReadString</w:t>
      </w:r>
      <w:proofErr w:type="spellEnd"/>
      <w:r w:rsidRPr="00F72DD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F72DD3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'\n'</w:t>
      </w:r>
      <w:r w:rsidRPr="00F72DD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</w:t>
      </w:r>
    </w:p>
    <w:p w14:paraId="1F45B523" w14:textId="226E98EE" w:rsidR="00F72DD3" w:rsidRDefault="00F72DD3" w:rsidP="003C28C9">
      <w:r>
        <w:t xml:space="preserve">Here we have two things, one is id as input and error which is not required so _. We are reading string until user prints enter </w:t>
      </w:r>
      <w:proofErr w:type="gramStart"/>
      <w:r>
        <w:t>i.e.</w:t>
      </w:r>
      <w:proofErr w:type="gramEnd"/>
      <w:r>
        <w:t xml:space="preserve"> \n</w:t>
      </w:r>
      <w:r w:rsidR="009877A8">
        <w:t>.</w:t>
      </w:r>
    </w:p>
    <w:p w14:paraId="07ED94F7" w14:textId="40788B8A" w:rsidR="00753691" w:rsidRDefault="00753691" w:rsidP="003C28C9"/>
    <w:p w14:paraId="6B8E15BB" w14:textId="1071F135" w:rsidR="00753691" w:rsidRDefault="00753691" w:rsidP="003C28C9">
      <w:r>
        <w:t xml:space="preserve">As input can be anything. We need to </w:t>
      </w:r>
      <w:proofErr w:type="spellStart"/>
      <w:r>
        <w:t>trimspaces</w:t>
      </w:r>
      <w:proofErr w:type="spellEnd"/>
      <w:r>
        <w:t xml:space="preserve"> and then clean to get working with user input to avoid runtime issues.</w:t>
      </w:r>
    </w:p>
    <w:p w14:paraId="2169E0C4" w14:textId="738F6C03" w:rsidR="00F62001" w:rsidRDefault="00F62001" w:rsidP="003C28C9">
      <w:pPr>
        <w:rPr>
          <w:rFonts w:ascii="Segoe UI" w:hAnsi="Segoe UI" w:cs="Segoe UI"/>
          <w:color w:val="202224"/>
          <w:shd w:val="clear" w:color="auto" w:fill="FFFFFF"/>
        </w:rPr>
      </w:pPr>
      <w:r>
        <w:rPr>
          <w:rFonts w:ascii="Segoe UI" w:hAnsi="Segoe UI" w:cs="Segoe UI"/>
          <w:color w:val="202224"/>
          <w:shd w:val="clear" w:color="auto" w:fill="FFFFFF"/>
        </w:rPr>
        <w:lastRenderedPageBreak/>
        <w:t xml:space="preserve">Conversions in </w:t>
      </w:r>
      <w:proofErr w:type="spellStart"/>
      <w:r>
        <w:rPr>
          <w:rFonts w:ascii="Segoe UI" w:hAnsi="Segoe UI" w:cs="Segoe UI"/>
          <w:color w:val="202224"/>
          <w:shd w:val="clear" w:color="auto" w:fill="FFFFFF"/>
        </w:rPr>
        <w:t>GoLang</w:t>
      </w:r>
      <w:proofErr w:type="spellEnd"/>
      <w:r>
        <w:rPr>
          <w:rFonts w:ascii="Segoe UI" w:hAnsi="Segoe UI" w:cs="Segoe UI"/>
          <w:color w:val="202224"/>
          <w:shd w:val="clear" w:color="auto" w:fill="FFFFFF"/>
        </w:rPr>
        <w:t xml:space="preserve"> are: </w:t>
      </w:r>
      <w:r w:rsidRPr="00F62001">
        <w:rPr>
          <w:rFonts w:ascii="Segoe UI" w:hAnsi="Segoe UI" w:cs="Segoe UI"/>
          <w:color w:val="202224"/>
          <w:shd w:val="clear" w:color="auto" w:fill="FFFFFF"/>
        </w:rPr>
        <w:t> </w:t>
      </w:r>
      <w:hyperlink r:id="rId49" w:anchor="Atoi" w:history="1">
        <w:proofErr w:type="spellStart"/>
        <w:r w:rsidRPr="00F62001">
          <w:rPr>
            <w:rFonts w:ascii="Segoe UI" w:hAnsi="Segoe UI" w:cs="Segoe UI"/>
            <w:color w:val="007D9C"/>
            <w:u w:val="single"/>
            <w:bdr w:val="none" w:sz="0" w:space="0" w:color="auto" w:frame="1"/>
            <w:shd w:val="clear" w:color="auto" w:fill="FFFFFF"/>
          </w:rPr>
          <w:t>Atoi</w:t>
        </w:r>
        <w:proofErr w:type="spellEnd"/>
      </w:hyperlink>
      <w:r w:rsidRPr="00F62001">
        <w:rPr>
          <w:rFonts w:ascii="Segoe UI" w:hAnsi="Segoe UI" w:cs="Segoe UI"/>
          <w:color w:val="202224"/>
          <w:shd w:val="clear" w:color="auto" w:fill="FFFFFF"/>
        </w:rPr>
        <w:t> (string to int) and </w:t>
      </w:r>
      <w:proofErr w:type="spellStart"/>
      <w:r w:rsidRPr="00F62001">
        <w:fldChar w:fldCharType="begin"/>
      </w:r>
      <w:r w:rsidRPr="00F62001">
        <w:instrText xml:space="preserve"> HYPERLINK "https://pkg.go.dev/strconv" \l "Itoa" </w:instrText>
      </w:r>
      <w:r w:rsidRPr="00F62001">
        <w:fldChar w:fldCharType="separate"/>
      </w:r>
      <w:r w:rsidRPr="00F62001">
        <w:rPr>
          <w:rFonts w:ascii="Segoe UI" w:hAnsi="Segoe UI" w:cs="Segoe UI"/>
          <w:color w:val="007D9C"/>
          <w:u w:val="single"/>
          <w:bdr w:val="none" w:sz="0" w:space="0" w:color="auto" w:frame="1"/>
          <w:shd w:val="clear" w:color="auto" w:fill="FFFFFF"/>
        </w:rPr>
        <w:t>Itoa</w:t>
      </w:r>
      <w:proofErr w:type="spellEnd"/>
      <w:r w:rsidRPr="00F62001">
        <w:fldChar w:fldCharType="end"/>
      </w:r>
      <w:r w:rsidRPr="00F62001">
        <w:rPr>
          <w:rFonts w:ascii="Segoe UI" w:hAnsi="Segoe UI" w:cs="Segoe UI"/>
          <w:color w:val="202224"/>
          <w:shd w:val="clear" w:color="auto" w:fill="FFFFFF"/>
        </w:rPr>
        <w:t> (int to string)</w:t>
      </w:r>
      <w:r w:rsidR="00A501C4">
        <w:rPr>
          <w:rFonts w:ascii="Segoe UI" w:hAnsi="Segoe UI" w:cs="Segoe UI"/>
          <w:color w:val="202224"/>
          <w:shd w:val="clear" w:color="auto" w:fill="FFFFFF"/>
        </w:rPr>
        <w:t xml:space="preserve">. These functions are present in </w:t>
      </w:r>
      <w:proofErr w:type="spellStart"/>
      <w:r w:rsidR="00A501C4">
        <w:rPr>
          <w:rFonts w:ascii="Segoe UI" w:hAnsi="Segoe UI" w:cs="Segoe UI"/>
          <w:color w:val="202224"/>
          <w:shd w:val="clear" w:color="auto" w:fill="FFFFFF"/>
        </w:rPr>
        <w:t>strconv</w:t>
      </w:r>
      <w:proofErr w:type="spellEnd"/>
      <w:r w:rsidR="00A501C4">
        <w:rPr>
          <w:rFonts w:ascii="Segoe UI" w:hAnsi="Segoe UI" w:cs="Segoe UI"/>
          <w:color w:val="202224"/>
          <w:shd w:val="clear" w:color="auto" w:fill="FFFFFF"/>
        </w:rPr>
        <w:t>.</w:t>
      </w:r>
      <w:r w:rsidR="002F2A20">
        <w:rPr>
          <w:rFonts w:ascii="Segoe UI" w:hAnsi="Segoe UI" w:cs="Segoe UI"/>
          <w:color w:val="202224"/>
          <w:shd w:val="clear" w:color="auto" w:fill="FFFFFF"/>
        </w:rPr>
        <w:t xml:space="preserve"> </w:t>
      </w:r>
      <w:hyperlink r:id="rId50" w:anchor="Atoi" w:history="1">
        <w:proofErr w:type="spellStart"/>
        <w:r w:rsidR="002F2A20" w:rsidRPr="002F2A20">
          <w:rPr>
            <w:color w:val="0000FF"/>
            <w:u w:val="single"/>
          </w:rPr>
          <w:t>strconv</w:t>
        </w:r>
        <w:proofErr w:type="spellEnd"/>
        <w:r w:rsidR="002F2A20" w:rsidRPr="002F2A20">
          <w:rPr>
            <w:color w:val="0000FF"/>
            <w:u w:val="single"/>
          </w:rPr>
          <w:t xml:space="preserve"> package - </w:t>
        </w:r>
        <w:proofErr w:type="spellStart"/>
        <w:r w:rsidR="002F2A20" w:rsidRPr="002F2A20">
          <w:rPr>
            <w:color w:val="0000FF"/>
            <w:u w:val="single"/>
          </w:rPr>
          <w:t>strconv</w:t>
        </w:r>
        <w:proofErr w:type="spellEnd"/>
        <w:r w:rsidR="002F2A20" w:rsidRPr="002F2A20">
          <w:rPr>
            <w:color w:val="0000FF"/>
            <w:u w:val="single"/>
          </w:rPr>
          <w:t xml:space="preserve"> - Go Packages</w:t>
        </w:r>
      </w:hyperlink>
    </w:p>
    <w:p w14:paraId="486D0C77" w14:textId="7BAD7312" w:rsidR="002E1E96" w:rsidRDefault="002110F0" w:rsidP="004C35AD">
      <w:pPr>
        <w:jc w:val="center"/>
      </w:pPr>
      <w:r w:rsidRPr="002110F0">
        <w:drawing>
          <wp:inline distT="0" distB="0" distL="0" distR="0" wp14:anchorId="33628CA0" wp14:editId="2C10435B">
            <wp:extent cx="4152900" cy="4470361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57068" cy="44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7FBC" w14:textId="7EFE16C3" w:rsidR="004C35AD" w:rsidRDefault="00CA770F" w:rsidP="00A85EA0">
      <w:pPr>
        <w:tabs>
          <w:tab w:val="left" w:pos="6900"/>
        </w:tabs>
      </w:pPr>
      <w:r>
        <w:t>For reuse, create a function initialized with this reader like this.</w:t>
      </w:r>
      <w:r w:rsidR="00A85EA0">
        <w:tab/>
      </w:r>
    </w:p>
    <w:p w14:paraId="74BC2D4C" w14:textId="06F4CDE8" w:rsidR="00A85EA0" w:rsidRDefault="00A85EA0" w:rsidP="00A85EA0">
      <w:pPr>
        <w:tabs>
          <w:tab w:val="left" w:pos="6900"/>
        </w:tabs>
        <w:jc w:val="center"/>
      </w:pPr>
      <w:r w:rsidRPr="00A85EA0">
        <w:drawing>
          <wp:inline distT="0" distB="0" distL="0" distR="0" wp14:anchorId="30503A1F" wp14:editId="1DE44E09">
            <wp:extent cx="3543300" cy="2684103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47661" cy="26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FA92" w14:textId="3BA91A8B" w:rsidR="00A85EA0" w:rsidRDefault="00FB6D72" w:rsidP="008F4392">
      <w:pPr>
        <w:tabs>
          <w:tab w:val="left" w:pos="6900"/>
        </w:tabs>
      </w:pPr>
      <w:r>
        <w:lastRenderedPageBreak/>
        <w:t>We have switch case statement as same in c.</w:t>
      </w:r>
    </w:p>
    <w:p w14:paraId="616C0908" w14:textId="6382A120" w:rsidR="00FB6D72" w:rsidRDefault="00FB6D72" w:rsidP="00FB6D72">
      <w:pPr>
        <w:tabs>
          <w:tab w:val="left" w:pos="6900"/>
        </w:tabs>
        <w:jc w:val="center"/>
      </w:pPr>
      <w:r w:rsidRPr="00FB6D72">
        <w:drawing>
          <wp:inline distT="0" distB="0" distL="0" distR="0" wp14:anchorId="03FF56C2" wp14:editId="75B009CB">
            <wp:extent cx="3353091" cy="13793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3B0B" w14:textId="1C266CAA" w:rsidR="00455E82" w:rsidRDefault="00455E82" w:rsidP="00455E82">
      <w:pPr>
        <w:tabs>
          <w:tab w:val="left" w:pos="6900"/>
        </w:tabs>
        <w:jc w:val="center"/>
      </w:pPr>
      <w:r w:rsidRPr="00455E82">
        <w:lastRenderedPageBreak/>
        <w:drawing>
          <wp:inline distT="0" distB="0" distL="0" distR="0" wp14:anchorId="4F8646F4" wp14:editId="6D5CCCB7">
            <wp:extent cx="4534293" cy="655376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63B1" w14:textId="77777777" w:rsidR="00455E82" w:rsidRPr="00425199" w:rsidRDefault="00455E82" w:rsidP="00AD30E4">
      <w:pPr>
        <w:tabs>
          <w:tab w:val="left" w:pos="6900"/>
        </w:tabs>
      </w:pPr>
    </w:p>
    <w:p w14:paraId="5EDD6BA3" w14:textId="2542032D" w:rsidR="00C46A35" w:rsidRDefault="00C46A35" w:rsidP="00C46A35">
      <w:pPr>
        <w:pStyle w:val="Heading1"/>
      </w:pPr>
      <w:r>
        <w:t>References</w:t>
      </w:r>
    </w:p>
    <w:p w14:paraId="6F772C92" w14:textId="77777777" w:rsidR="00C46A35" w:rsidRDefault="00000000" w:rsidP="00C46A35">
      <w:hyperlink r:id="rId55" w:history="1">
        <w:r w:rsidR="00C46A35" w:rsidRPr="00791A70">
          <w:rPr>
            <w:color w:val="0000FF"/>
            <w:u w:val="single"/>
          </w:rPr>
          <w:t>Go (Golang) Tutorial #1 - Introduction &amp; Setup</w:t>
        </w:r>
      </w:hyperlink>
    </w:p>
    <w:p w14:paraId="195B95B9" w14:textId="5807187D" w:rsidR="005C6D45" w:rsidRPr="00C46A35" w:rsidRDefault="002D0FBD" w:rsidP="00C46A35">
      <w:r w:rsidRPr="002D0FBD">
        <w:lastRenderedPageBreak/>
        <w:t>https://stackoverflow.com/</w:t>
      </w:r>
    </w:p>
    <w:sectPr w:rsidR="005C6D45" w:rsidRPr="00C46A35">
      <w:footerReference w:type="default" r:id="rId56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90920" w14:textId="77777777" w:rsidR="00D45083" w:rsidRDefault="00D45083">
      <w:pPr>
        <w:spacing w:line="240" w:lineRule="auto"/>
      </w:pPr>
      <w:r>
        <w:separator/>
      </w:r>
    </w:p>
  </w:endnote>
  <w:endnote w:type="continuationSeparator" w:id="0">
    <w:p w14:paraId="1D9B37F7" w14:textId="77777777" w:rsidR="00D45083" w:rsidRDefault="00D45083">
      <w:pPr>
        <w:spacing w:line="240" w:lineRule="auto"/>
      </w:pPr>
      <w:r>
        <w:continuationSeparator/>
      </w:r>
    </w:p>
  </w:endnote>
  <w:endnote w:type="continuationNotice" w:id="1">
    <w:p w14:paraId="3C4BD27D" w14:textId="77777777" w:rsidR="00D45083" w:rsidRDefault="00D4508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2186409"/>
      <w:docPartObj>
        <w:docPartGallery w:val="Page Numbers (Bottom of Page)"/>
        <w:docPartUnique/>
      </w:docPartObj>
    </w:sdtPr>
    <w:sdtContent>
      <w:p w14:paraId="286E67B7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E8D90BA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F0E4A" w14:textId="77777777" w:rsidR="00D45083" w:rsidRDefault="00D45083">
      <w:pPr>
        <w:spacing w:line="240" w:lineRule="auto"/>
      </w:pPr>
      <w:r>
        <w:separator/>
      </w:r>
    </w:p>
  </w:footnote>
  <w:footnote w:type="continuationSeparator" w:id="0">
    <w:p w14:paraId="7C5F98B1" w14:textId="77777777" w:rsidR="00D45083" w:rsidRDefault="00D45083">
      <w:pPr>
        <w:spacing w:line="240" w:lineRule="auto"/>
      </w:pPr>
      <w:r>
        <w:continuationSeparator/>
      </w:r>
    </w:p>
  </w:footnote>
  <w:footnote w:type="continuationNotice" w:id="1">
    <w:p w14:paraId="7547D368" w14:textId="77777777" w:rsidR="00D45083" w:rsidRDefault="00D45083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7322"/>
        </w:tabs>
        <w:ind w:left="7322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15857"/>
    <w:multiLevelType w:val="hybridMultilevel"/>
    <w:tmpl w:val="43821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FC5F2E"/>
    <w:multiLevelType w:val="hybridMultilevel"/>
    <w:tmpl w:val="484AC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53B13"/>
    <w:multiLevelType w:val="hybridMultilevel"/>
    <w:tmpl w:val="00A89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044D2"/>
    <w:multiLevelType w:val="hybridMultilevel"/>
    <w:tmpl w:val="7C182C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0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21871">
    <w:abstractNumId w:val="19"/>
  </w:num>
  <w:num w:numId="2" w16cid:durableId="1518736595">
    <w:abstractNumId w:val="19"/>
    <w:lvlOverride w:ilvl="0">
      <w:startOverride w:val="1"/>
    </w:lvlOverride>
  </w:num>
  <w:num w:numId="3" w16cid:durableId="693459237">
    <w:abstractNumId w:val="19"/>
  </w:num>
  <w:num w:numId="4" w16cid:durableId="1586568454">
    <w:abstractNumId w:val="19"/>
    <w:lvlOverride w:ilvl="0">
      <w:startOverride w:val="1"/>
    </w:lvlOverride>
  </w:num>
  <w:num w:numId="5" w16cid:durableId="2091190920">
    <w:abstractNumId w:val="8"/>
  </w:num>
  <w:num w:numId="6" w16cid:durableId="698356483">
    <w:abstractNumId w:val="19"/>
    <w:lvlOverride w:ilvl="0">
      <w:startOverride w:val="1"/>
    </w:lvlOverride>
  </w:num>
  <w:num w:numId="7" w16cid:durableId="9272734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05165906">
    <w:abstractNumId w:val="11"/>
  </w:num>
  <w:num w:numId="9" w16cid:durableId="2291183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413946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5101900">
    <w:abstractNumId w:val="7"/>
  </w:num>
  <w:num w:numId="12" w16cid:durableId="1854953378">
    <w:abstractNumId w:val="6"/>
  </w:num>
  <w:num w:numId="13" w16cid:durableId="793984003">
    <w:abstractNumId w:val="5"/>
  </w:num>
  <w:num w:numId="14" w16cid:durableId="1822578988">
    <w:abstractNumId w:val="4"/>
  </w:num>
  <w:num w:numId="15" w16cid:durableId="1602639402">
    <w:abstractNumId w:val="3"/>
  </w:num>
  <w:num w:numId="16" w16cid:durableId="1038555047">
    <w:abstractNumId w:val="2"/>
  </w:num>
  <w:num w:numId="17" w16cid:durableId="546066444">
    <w:abstractNumId w:val="1"/>
  </w:num>
  <w:num w:numId="18" w16cid:durableId="1487434272">
    <w:abstractNumId w:val="0"/>
  </w:num>
  <w:num w:numId="19" w16cid:durableId="2095198556">
    <w:abstractNumId w:val="20"/>
  </w:num>
  <w:num w:numId="20" w16cid:durableId="122119669">
    <w:abstractNumId w:val="10"/>
  </w:num>
  <w:num w:numId="21" w16cid:durableId="686063068">
    <w:abstractNumId w:val="18"/>
  </w:num>
  <w:num w:numId="22" w16cid:durableId="169413422">
    <w:abstractNumId w:val="17"/>
  </w:num>
  <w:num w:numId="23" w16cid:durableId="948321296">
    <w:abstractNumId w:val="16"/>
  </w:num>
  <w:num w:numId="24" w16cid:durableId="843205676">
    <w:abstractNumId w:val="14"/>
  </w:num>
  <w:num w:numId="25" w16cid:durableId="3749338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978438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400814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800758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9799717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737922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320349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1129004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915853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3546114">
    <w:abstractNumId w:val="12"/>
  </w:num>
  <w:num w:numId="35" w16cid:durableId="1700162107">
    <w:abstractNumId w:val="9"/>
  </w:num>
  <w:num w:numId="36" w16cid:durableId="617491077">
    <w:abstractNumId w:val="13"/>
  </w:num>
  <w:num w:numId="37" w16cid:durableId="19160426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F2"/>
    <w:rsid w:val="00011566"/>
    <w:rsid w:val="00016748"/>
    <w:rsid w:val="00024640"/>
    <w:rsid w:val="00035948"/>
    <w:rsid w:val="0006567E"/>
    <w:rsid w:val="000760DB"/>
    <w:rsid w:val="000B5D33"/>
    <w:rsid w:val="000C4164"/>
    <w:rsid w:val="000F00E7"/>
    <w:rsid w:val="00135F2C"/>
    <w:rsid w:val="00140587"/>
    <w:rsid w:val="00151E00"/>
    <w:rsid w:val="00165241"/>
    <w:rsid w:val="0016766E"/>
    <w:rsid w:val="00170063"/>
    <w:rsid w:val="00175643"/>
    <w:rsid w:val="001B2338"/>
    <w:rsid w:val="001D598D"/>
    <w:rsid w:val="001F06F4"/>
    <w:rsid w:val="002061A9"/>
    <w:rsid w:val="00206A1C"/>
    <w:rsid w:val="002110F0"/>
    <w:rsid w:val="002151C3"/>
    <w:rsid w:val="00217B64"/>
    <w:rsid w:val="00235579"/>
    <w:rsid w:val="00235977"/>
    <w:rsid w:val="00257FAA"/>
    <w:rsid w:val="00263938"/>
    <w:rsid w:val="002675A0"/>
    <w:rsid w:val="00290B09"/>
    <w:rsid w:val="002C1FDE"/>
    <w:rsid w:val="002D0FBD"/>
    <w:rsid w:val="002D314F"/>
    <w:rsid w:val="002E1E96"/>
    <w:rsid w:val="002E78EB"/>
    <w:rsid w:val="002F25A8"/>
    <w:rsid w:val="002F2A20"/>
    <w:rsid w:val="0031755B"/>
    <w:rsid w:val="00330BF3"/>
    <w:rsid w:val="00333FF6"/>
    <w:rsid w:val="003407A9"/>
    <w:rsid w:val="00340DC9"/>
    <w:rsid w:val="00350BD5"/>
    <w:rsid w:val="00386B29"/>
    <w:rsid w:val="003B43E0"/>
    <w:rsid w:val="003C28C9"/>
    <w:rsid w:val="0041690A"/>
    <w:rsid w:val="00425199"/>
    <w:rsid w:val="00437CB8"/>
    <w:rsid w:val="00444F02"/>
    <w:rsid w:val="00455E82"/>
    <w:rsid w:val="00462C34"/>
    <w:rsid w:val="0047218D"/>
    <w:rsid w:val="00490CC6"/>
    <w:rsid w:val="004B5E0D"/>
    <w:rsid w:val="004C35AD"/>
    <w:rsid w:val="004C60F8"/>
    <w:rsid w:val="004E1F2E"/>
    <w:rsid w:val="004F05F9"/>
    <w:rsid w:val="005335C4"/>
    <w:rsid w:val="00546095"/>
    <w:rsid w:val="005509B2"/>
    <w:rsid w:val="00555127"/>
    <w:rsid w:val="005556DB"/>
    <w:rsid w:val="005A07C9"/>
    <w:rsid w:val="005B5FA2"/>
    <w:rsid w:val="005C6789"/>
    <w:rsid w:val="005C6D45"/>
    <w:rsid w:val="005D58F7"/>
    <w:rsid w:val="005E7666"/>
    <w:rsid w:val="005F298A"/>
    <w:rsid w:val="00617D63"/>
    <w:rsid w:val="00643D1A"/>
    <w:rsid w:val="0067364B"/>
    <w:rsid w:val="00674588"/>
    <w:rsid w:val="00687017"/>
    <w:rsid w:val="006A7B57"/>
    <w:rsid w:val="006D44C5"/>
    <w:rsid w:val="006D4729"/>
    <w:rsid w:val="006F4DD0"/>
    <w:rsid w:val="00713672"/>
    <w:rsid w:val="00730C3E"/>
    <w:rsid w:val="0073562D"/>
    <w:rsid w:val="00753691"/>
    <w:rsid w:val="00771E05"/>
    <w:rsid w:val="00791A70"/>
    <w:rsid w:val="007A1FBB"/>
    <w:rsid w:val="007A7557"/>
    <w:rsid w:val="007B07DE"/>
    <w:rsid w:val="007C6473"/>
    <w:rsid w:val="007E19B7"/>
    <w:rsid w:val="007F17FA"/>
    <w:rsid w:val="008151AC"/>
    <w:rsid w:val="00820FD3"/>
    <w:rsid w:val="00824E00"/>
    <w:rsid w:val="008270A2"/>
    <w:rsid w:val="00853F77"/>
    <w:rsid w:val="00860E52"/>
    <w:rsid w:val="00882367"/>
    <w:rsid w:val="00884D8E"/>
    <w:rsid w:val="00885CE1"/>
    <w:rsid w:val="0088742E"/>
    <w:rsid w:val="008907FF"/>
    <w:rsid w:val="0089700F"/>
    <w:rsid w:val="008B696C"/>
    <w:rsid w:val="008B6BEE"/>
    <w:rsid w:val="008D1259"/>
    <w:rsid w:val="008F4392"/>
    <w:rsid w:val="008F78D7"/>
    <w:rsid w:val="009200C1"/>
    <w:rsid w:val="00930D1B"/>
    <w:rsid w:val="009442FF"/>
    <w:rsid w:val="00962BB8"/>
    <w:rsid w:val="00980085"/>
    <w:rsid w:val="009877A8"/>
    <w:rsid w:val="00997127"/>
    <w:rsid w:val="009C3B20"/>
    <w:rsid w:val="009C71D2"/>
    <w:rsid w:val="009D216F"/>
    <w:rsid w:val="009D3248"/>
    <w:rsid w:val="009F5FA9"/>
    <w:rsid w:val="00A06B32"/>
    <w:rsid w:val="00A25E05"/>
    <w:rsid w:val="00A45516"/>
    <w:rsid w:val="00A501C4"/>
    <w:rsid w:val="00A65E8A"/>
    <w:rsid w:val="00A765CE"/>
    <w:rsid w:val="00A85EA0"/>
    <w:rsid w:val="00A87896"/>
    <w:rsid w:val="00A90040"/>
    <w:rsid w:val="00AA3AD5"/>
    <w:rsid w:val="00AC1EE7"/>
    <w:rsid w:val="00AD30E4"/>
    <w:rsid w:val="00AE1FF5"/>
    <w:rsid w:val="00AE454A"/>
    <w:rsid w:val="00B06F16"/>
    <w:rsid w:val="00B34509"/>
    <w:rsid w:val="00B35809"/>
    <w:rsid w:val="00B53250"/>
    <w:rsid w:val="00B650C6"/>
    <w:rsid w:val="00B6530E"/>
    <w:rsid w:val="00B655FA"/>
    <w:rsid w:val="00B71105"/>
    <w:rsid w:val="00BA63C2"/>
    <w:rsid w:val="00BC6939"/>
    <w:rsid w:val="00BC7A1A"/>
    <w:rsid w:val="00BE1875"/>
    <w:rsid w:val="00BE45C8"/>
    <w:rsid w:val="00BF2331"/>
    <w:rsid w:val="00BF7463"/>
    <w:rsid w:val="00C14E14"/>
    <w:rsid w:val="00C14F66"/>
    <w:rsid w:val="00C30889"/>
    <w:rsid w:val="00C44936"/>
    <w:rsid w:val="00C46954"/>
    <w:rsid w:val="00C46A35"/>
    <w:rsid w:val="00C472D3"/>
    <w:rsid w:val="00C8025E"/>
    <w:rsid w:val="00C90A2E"/>
    <w:rsid w:val="00CA187C"/>
    <w:rsid w:val="00CA770F"/>
    <w:rsid w:val="00CC5861"/>
    <w:rsid w:val="00CC73EA"/>
    <w:rsid w:val="00CF0F39"/>
    <w:rsid w:val="00CF6BF2"/>
    <w:rsid w:val="00D26272"/>
    <w:rsid w:val="00D30B81"/>
    <w:rsid w:val="00D3649E"/>
    <w:rsid w:val="00D45083"/>
    <w:rsid w:val="00D65327"/>
    <w:rsid w:val="00D9289E"/>
    <w:rsid w:val="00DA4D68"/>
    <w:rsid w:val="00DA75F2"/>
    <w:rsid w:val="00DC7642"/>
    <w:rsid w:val="00DF0FDA"/>
    <w:rsid w:val="00E11111"/>
    <w:rsid w:val="00E142DA"/>
    <w:rsid w:val="00E16F51"/>
    <w:rsid w:val="00E173A0"/>
    <w:rsid w:val="00E53992"/>
    <w:rsid w:val="00E85971"/>
    <w:rsid w:val="00E957F5"/>
    <w:rsid w:val="00EA46B3"/>
    <w:rsid w:val="00EA7494"/>
    <w:rsid w:val="00EB0A2F"/>
    <w:rsid w:val="00EB0B6E"/>
    <w:rsid w:val="00EE70C1"/>
    <w:rsid w:val="00EE7FC8"/>
    <w:rsid w:val="00EF68F4"/>
    <w:rsid w:val="00F169E1"/>
    <w:rsid w:val="00F43282"/>
    <w:rsid w:val="00F47B67"/>
    <w:rsid w:val="00F62001"/>
    <w:rsid w:val="00F72DD3"/>
    <w:rsid w:val="00F77B79"/>
    <w:rsid w:val="00F866A8"/>
    <w:rsid w:val="00FB35C9"/>
    <w:rsid w:val="00FB5B59"/>
    <w:rsid w:val="00FB6D72"/>
    <w:rsid w:val="00FC318F"/>
    <w:rsid w:val="00FD1D72"/>
    <w:rsid w:val="00FE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4C1B2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35"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hyperlink" Target="https://golangtutorial.dev/tips/fixing-the-package-command-line-arguments-is-not-a-main-package-error-in-golang/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hyperlink" Target="https://pkg.go.dev/strconv" TargetMode="External"/><Relationship Id="rId55" Type="http://schemas.openxmlformats.org/officeDocument/2006/relationships/hyperlink" Target="https://www.youtube.com/watch?v=etSN4X_fCnM&amp;list=PL4cUxeGkcC9gC88BEo9czgyS72A3doDeM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hyperlink" Target="https://en.wikipedia.org/wiki/Go_(programming_language)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38.pn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hyperlink" Target="https://alamrafiul.com/blogs/future-of-ai-agents-golang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hyperlink" Target="https://pkg.go.dev/strconv" TargetMode="External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ishek\AppData\Roaming\Microsoft\Templates\Insert%20your%20first%20table%20of%20contents%20tutorial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Insert your first table of contents tutorial.dotx</Template>
  <TotalTime>0</TotalTime>
  <Pages>28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2025-11-21T16:11:00Z</dcterms:created>
  <dcterms:modified xsi:type="dcterms:W3CDTF">2025-11-22T16:09:00Z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